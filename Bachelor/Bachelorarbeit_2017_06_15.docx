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240610">
        <w:rPr>
          <w:rFonts w:eastAsia="Times New Roman"/>
          <w:szCs w:val="26"/>
          <w:lang w:eastAsia="de-DE" w:bidi="en-US"/>
        </w:rPr>
        <w:t xml:space="preserve">Herr </w:t>
      </w:r>
      <w:r>
        <w:rPr>
          <w:rFonts w:eastAsia="Times New Roman"/>
          <w:szCs w:val="26"/>
          <w:lang w:eastAsia="de-DE" w:bidi="en-US"/>
        </w:rPr>
        <w:t xml:space="preserve">(Titel?) </w:t>
      </w:r>
      <w:r w:rsidRPr="00240610">
        <w:rPr>
          <w:rFonts w:eastAsia="Times New Roman"/>
          <w:szCs w:val="26"/>
          <w:lang w:eastAsia="de-DE" w:bidi="en-US"/>
        </w:rPr>
        <w:t xml:space="preserve">Christian </w:t>
      </w:r>
      <w:proofErr w:type="spellStart"/>
      <w:r w:rsidRPr="00240610">
        <w:rPr>
          <w:rFonts w:eastAsia="Times New Roman"/>
          <w:szCs w:val="26"/>
          <w:lang w:eastAsia="de-DE" w:bidi="en-US"/>
        </w:rPr>
        <w:t>Bläul</w:t>
      </w:r>
      <w:proofErr w:type="spellEnd"/>
      <w:r w:rsidRPr="00240610">
        <w:rPr>
          <w:rFonts w:eastAsia="Times New Roman"/>
          <w:szCs w:val="26"/>
          <w:lang w:eastAsia="de-DE" w:bidi="en-US"/>
        </w:rPr>
        <w:t xml:space="preserve"> (QuoData GmbH)</w:t>
      </w:r>
      <w:r w:rsidRPr="00240610">
        <w:rPr>
          <w:rFonts w:eastAsia="Times New Roman"/>
          <w:szCs w:val="26"/>
          <w:lang w:eastAsia="de-DE" w:bidi="en-US"/>
        </w:rPr>
        <w:br/>
      </w:r>
      <w:r w:rsidRPr="0017108B">
        <w:rPr>
          <w:rFonts w:eastAsia="Times New Roman"/>
          <w:szCs w:val="26"/>
          <w:lang w:eastAsia="de-DE" w:bidi="en-US"/>
        </w:rPr>
        <w:t xml:space="preserve">Herr </w:t>
      </w:r>
      <w:r>
        <w:rPr>
          <w:rFonts w:eastAsia="Times New Roman"/>
          <w:szCs w:val="26"/>
          <w:lang w:eastAsia="de-DE" w:bidi="en-US"/>
        </w:rPr>
        <w:t xml:space="preserve">Dr. Andreas </w:t>
      </w:r>
      <w:proofErr w:type="spellStart"/>
      <w:r>
        <w:rPr>
          <w:rFonts w:eastAsia="Times New Roman"/>
          <w:szCs w:val="26"/>
          <w:lang w:eastAsia="de-DE" w:bidi="en-US"/>
        </w:rPr>
        <w:t>Zehnsdorf</w:t>
      </w:r>
      <w:proofErr w:type="spellEnd"/>
      <w:r w:rsidRPr="0017108B">
        <w:rPr>
          <w:rFonts w:eastAsia="Times New Roman"/>
          <w:szCs w:val="26"/>
          <w:lang w:eastAsia="de-DE" w:bidi="en-US"/>
        </w:rPr>
        <w:t xml:space="preserve"> (</w:t>
      </w:r>
      <w:r>
        <w:rPr>
          <w:rFonts w:eastAsia="Times New Roman"/>
          <w:szCs w:val="26"/>
          <w:lang w:eastAsia="de-DE" w:bidi="en-US"/>
        </w:rPr>
        <w:t>Helmholtz-Zentrum für Umweltforschung</w:t>
      </w:r>
      <w:r w:rsidRPr="0017108B">
        <w:rPr>
          <w:rFonts w:eastAsia="Times New Roman"/>
          <w:szCs w:val="26"/>
          <w:lang w:eastAsia="de-DE" w:bidi="en-US"/>
        </w:rPr>
        <w:t>)</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5826582"/>
      <w:r>
        <w:lastRenderedPageBreak/>
        <w:t>Z</w:t>
      </w:r>
      <w:r w:rsidR="006777AE">
        <w:t>usammenfassung</w:t>
      </w:r>
      <w:bookmarkEnd w:id="0"/>
      <w:bookmarkEnd w:id="1"/>
      <w:bookmarkEnd w:id="2"/>
    </w:p>
    <w:p w:rsidR="00342203" w:rsidRDefault="00CA2C10">
      <w:pPr>
        <w:pStyle w:val="Inhaltsverzeichnisberschrift"/>
      </w:pPr>
      <w:r>
        <w:br w:type="page"/>
      </w:r>
    </w:p>
    <w:bookmarkStart w:id="3" w:name="_Toc318367886" w:displacedByCustomXml="next"/>
    <w:bookmarkStart w:id="4" w:name="_Toc485826583" w:displacedByCustomXml="next"/>
    <w:sdt>
      <w:sdtPr>
        <w:rPr>
          <w:rFonts w:eastAsiaTheme="minorHAnsi" w:cstheme="minorBidi"/>
          <w:b w:val="0"/>
          <w:bCs w:val="0"/>
          <w:sz w:val="24"/>
          <w:szCs w:val="22"/>
        </w:rPr>
        <w:id w:val="-1462564339"/>
        <w:docPartObj>
          <w:docPartGallery w:val="Table of Contents"/>
          <w:docPartUnique/>
        </w:docPartObj>
      </w:sdtPr>
      <w:sdtContent>
        <w:p w:rsidR="00342203" w:rsidRPr="00342203" w:rsidRDefault="00342203" w:rsidP="00342203">
          <w:pPr>
            <w:pStyle w:val="berschrift1"/>
          </w:pPr>
          <w:r w:rsidRPr="00342203">
            <w:t>Inhaltsverzeichnis</w:t>
          </w:r>
          <w:bookmarkEnd w:id="4"/>
          <w:bookmarkEnd w:id="3"/>
        </w:p>
        <w:sdt>
          <w:sdtPr>
            <w:rPr>
              <w:rFonts w:cs="Times New Roman"/>
            </w:rPr>
            <w:id w:val="1724168248"/>
            <w:docPartObj>
              <w:docPartGallery w:val="Table of Contents"/>
              <w:docPartUnique/>
            </w:docPartObj>
          </w:sdtPr>
          <w:sdtEndPr>
            <w:rPr>
              <w:b/>
              <w:bCs/>
            </w:rPr>
          </w:sdtEndPr>
          <w:sdtContent>
            <w:p w:rsidR="004D6DFD" w:rsidRDefault="008B6071">
              <w:pPr>
                <w:pStyle w:val="Verzeichnis1"/>
                <w:tabs>
                  <w:tab w:val="right" w:leader="dot" w:pos="9062"/>
                </w:tabs>
                <w:rPr>
                  <w:rFonts w:asciiTheme="minorHAnsi" w:eastAsiaTheme="minorEastAsia" w:hAnsiTheme="minorHAnsi"/>
                  <w:noProof/>
                  <w:sz w:val="22"/>
                  <w:lang w:eastAsia="de-DE"/>
                </w:rPr>
              </w:pPr>
              <w:r w:rsidRPr="000361B0">
                <w:rPr>
                  <w:rFonts w:cs="Times New Roman"/>
                </w:rPr>
                <w:fldChar w:fldCharType="begin"/>
              </w:r>
              <w:r w:rsidRPr="000361B0">
                <w:rPr>
                  <w:rFonts w:cs="Times New Roman"/>
                </w:rPr>
                <w:instrText xml:space="preserve"> TOC \o "1-3" \h \z \u </w:instrText>
              </w:r>
              <w:r w:rsidRPr="000361B0">
                <w:rPr>
                  <w:rFonts w:cs="Times New Roman"/>
                </w:rPr>
                <w:fldChar w:fldCharType="separate"/>
              </w:r>
              <w:hyperlink w:anchor="_Toc485826582" w:history="1">
                <w:r w:rsidR="004D6DFD" w:rsidRPr="00153BAE">
                  <w:rPr>
                    <w:rStyle w:val="Hyperlink"/>
                    <w:noProof/>
                  </w:rPr>
                  <w:t>Zusammenfassung</w:t>
                </w:r>
                <w:r w:rsidR="004D6DFD">
                  <w:rPr>
                    <w:noProof/>
                    <w:webHidden/>
                  </w:rPr>
                  <w:tab/>
                </w:r>
                <w:r w:rsidR="004D6DFD">
                  <w:rPr>
                    <w:noProof/>
                    <w:webHidden/>
                  </w:rPr>
                  <w:fldChar w:fldCharType="begin"/>
                </w:r>
                <w:r w:rsidR="004D6DFD">
                  <w:rPr>
                    <w:noProof/>
                    <w:webHidden/>
                  </w:rPr>
                  <w:instrText xml:space="preserve"> PAGEREF _Toc485826582 \h </w:instrText>
                </w:r>
                <w:r w:rsidR="004D6DFD">
                  <w:rPr>
                    <w:noProof/>
                    <w:webHidden/>
                  </w:rPr>
                </w:r>
                <w:r w:rsidR="004D6DFD">
                  <w:rPr>
                    <w:noProof/>
                    <w:webHidden/>
                  </w:rPr>
                  <w:fldChar w:fldCharType="separate"/>
                </w:r>
                <w:r w:rsidR="004D6DFD">
                  <w:rPr>
                    <w:noProof/>
                    <w:webHidden/>
                  </w:rPr>
                  <w:t>I</w:t>
                </w:r>
                <w:r w:rsidR="004D6DFD">
                  <w:rPr>
                    <w:noProof/>
                    <w:webHidden/>
                  </w:rPr>
                  <w:fldChar w:fldCharType="end"/>
                </w:r>
              </w:hyperlink>
            </w:p>
            <w:p w:rsidR="004D6DFD" w:rsidRDefault="009A3216">
              <w:pPr>
                <w:pStyle w:val="Verzeichnis1"/>
                <w:tabs>
                  <w:tab w:val="right" w:leader="dot" w:pos="9062"/>
                </w:tabs>
                <w:rPr>
                  <w:rFonts w:asciiTheme="minorHAnsi" w:eastAsiaTheme="minorEastAsia" w:hAnsiTheme="minorHAnsi"/>
                  <w:noProof/>
                  <w:sz w:val="22"/>
                  <w:lang w:eastAsia="de-DE"/>
                </w:rPr>
              </w:pPr>
              <w:hyperlink w:anchor="_Toc485826583" w:history="1">
                <w:r w:rsidR="004D6DFD" w:rsidRPr="00153BAE">
                  <w:rPr>
                    <w:rStyle w:val="Hyperlink"/>
                    <w:noProof/>
                  </w:rPr>
                  <w:t>Inhaltsverzeichnis</w:t>
                </w:r>
                <w:r w:rsidR="004D6DFD">
                  <w:rPr>
                    <w:noProof/>
                    <w:webHidden/>
                  </w:rPr>
                  <w:tab/>
                </w:r>
                <w:r w:rsidR="004D6DFD">
                  <w:rPr>
                    <w:noProof/>
                    <w:webHidden/>
                  </w:rPr>
                  <w:fldChar w:fldCharType="begin"/>
                </w:r>
                <w:r w:rsidR="004D6DFD">
                  <w:rPr>
                    <w:noProof/>
                    <w:webHidden/>
                  </w:rPr>
                  <w:instrText xml:space="preserve"> PAGEREF _Toc485826583 \h </w:instrText>
                </w:r>
                <w:r w:rsidR="004D6DFD">
                  <w:rPr>
                    <w:noProof/>
                    <w:webHidden/>
                  </w:rPr>
                </w:r>
                <w:r w:rsidR="004D6DFD">
                  <w:rPr>
                    <w:noProof/>
                    <w:webHidden/>
                  </w:rPr>
                  <w:fldChar w:fldCharType="separate"/>
                </w:r>
                <w:r w:rsidR="004D6DFD">
                  <w:rPr>
                    <w:noProof/>
                    <w:webHidden/>
                  </w:rPr>
                  <w:t>II</w:t>
                </w:r>
                <w:r w:rsidR="004D6DFD">
                  <w:rPr>
                    <w:noProof/>
                    <w:webHidden/>
                  </w:rPr>
                  <w:fldChar w:fldCharType="end"/>
                </w:r>
              </w:hyperlink>
            </w:p>
            <w:p w:rsidR="004D6DFD" w:rsidRDefault="009A3216">
              <w:pPr>
                <w:pStyle w:val="Verzeichnis1"/>
                <w:tabs>
                  <w:tab w:val="right" w:leader="dot" w:pos="9062"/>
                </w:tabs>
                <w:rPr>
                  <w:rFonts w:asciiTheme="minorHAnsi" w:eastAsiaTheme="minorEastAsia" w:hAnsiTheme="minorHAnsi"/>
                  <w:noProof/>
                  <w:sz w:val="22"/>
                  <w:lang w:eastAsia="de-DE"/>
                </w:rPr>
              </w:pPr>
              <w:hyperlink w:anchor="_Toc485826584" w:history="1">
                <w:r w:rsidR="004D6DFD" w:rsidRPr="00153BAE">
                  <w:rPr>
                    <w:rStyle w:val="Hyperlink"/>
                    <w:noProof/>
                  </w:rPr>
                  <w:t>Abbildungsverzeichnis</w:t>
                </w:r>
                <w:r w:rsidR="004D6DFD">
                  <w:rPr>
                    <w:noProof/>
                    <w:webHidden/>
                  </w:rPr>
                  <w:tab/>
                </w:r>
                <w:r w:rsidR="004D6DFD">
                  <w:rPr>
                    <w:noProof/>
                    <w:webHidden/>
                  </w:rPr>
                  <w:fldChar w:fldCharType="begin"/>
                </w:r>
                <w:r w:rsidR="004D6DFD">
                  <w:rPr>
                    <w:noProof/>
                    <w:webHidden/>
                  </w:rPr>
                  <w:instrText xml:space="preserve"> PAGEREF _Toc485826584 \h </w:instrText>
                </w:r>
                <w:r w:rsidR="004D6DFD">
                  <w:rPr>
                    <w:noProof/>
                    <w:webHidden/>
                  </w:rPr>
                </w:r>
                <w:r w:rsidR="004D6DFD">
                  <w:rPr>
                    <w:noProof/>
                    <w:webHidden/>
                  </w:rPr>
                  <w:fldChar w:fldCharType="separate"/>
                </w:r>
                <w:r w:rsidR="004D6DFD">
                  <w:rPr>
                    <w:noProof/>
                    <w:webHidden/>
                  </w:rPr>
                  <w:t>IV</w:t>
                </w:r>
                <w:r w:rsidR="004D6DFD">
                  <w:rPr>
                    <w:noProof/>
                    <w:webHidden/>
                  </w:rPr>
                  <w:fldChar w:fldCharType="end"/>
                </w:r>
              </w:hyperlink>
            </w:p>
            <w:p w:rsidR="004D6DFD" w:rsidRDefault="009A3216">
              <w:pPr>
                <w:pStyle w:val="Verzeichnis1"/>
                <w:tabs>
                  <w:tab w:val="right" w:leader="dot" w:pos="9062"/>
                </w:tabs>
                <w:rPr>
                  <w:rFonts w:asciiTheme="minorHAnsi" w:eastAsiaTheme="minorEastAsia" w:hAnsiTheme="minorHAnsi"/>
                  <w:noProof/>
                  <w:sz w:val="22"/>
                  <w:lang w:eastAsia="de-DE"/>
                </w:rPr>
              </w:pPr>
              <w:hyperlink w:anchor="_Toc485826585" w:history="1">
                <w:r w:rsidR="004D6DFD" w:rsidRPr="00153BAE">
                  <w:rPr>
                    <w:rStyle w:val="Hyperlink"/>
                    <w:noProof/>
                  </w:rPr>
                  <w:t>Abkürzungsverzeichnis</w:t>
                </w:r>
                <w:r w:rsidR="004D6DFD">
                  <w:rPr>
                    <w:noProof/>
                    <w:webHidden/>
                  </w:rPr>
                  <w:tab/>
                </w:r>
                <w:r w:rsidR="004D6DFD">
                  <w:rPr>
                    <w:noProof/>
                    <w:webHidden/>
                  </w:rPr>
                  <w:fldChar w:fldCharType="begin"/>
                </w:r>
                <w:r w:rsidR="004D6DFD">
                  <w:rPr>
                    <w:noProof/>
                    <w:webHidden/>
                  </w:rPr>
                  <w:instrText xml:space="preserve"> PAGEREF _Toc485826585 \h </w:instrText>
                </w:r>
                <w:r w:rsidR="004D6DFD">
                  <w:rPr>
                    <w:noProof/>
                    <w:webHidden/>
                  </w:rPr>
                </w:r>
                <w:r w:rsidR="004D6DFD">
                  <w:rPr>
                    <w:noProof/>
                    <w:webHidden/>
                  </w:rPr>
                  <w:fldChar w:fldCharType="separate"/>
                </w:r>
                <w:r w:rsidR="004D6DFD">
                  <w:rPr>
                    <w:noProof/>
                    <w:webHidden/>
                  </w:rPr>
                  <w:t>V</w:t>
                </w:r>
                <w:r w:rsidR="004D6DFD">
                  <w:rPr>
                    <w:noProof/>
                    <w:webHidden/>
                  </w:rPr>
                  <w:fldChar w:fldCharType="end"/>
                </w:r>
              </w:hyperlink>
            </w:p>
            <w:p w:rsidR="004D6DFD" w:rsidRDefault="009A3216">
              <w:pPr>
                <w:pStyle w:val="Verzeichnis1"/>
                <w:tabs>
                  <w:tab w:val="right" w:leader="dot" w:pos="9062"/>
                </w:tabs>
                <w:rPr>
                  <w:rFonts w:asciiTheme="minorHAnsi" w:eastAsiaTheme="minorEastAsia" w:hAnsiTheme="minorHAnsi"/>
                  <w:noProof/>
                  <w:sz w:val="22"/>
                  <w:lang w:eastAsia="de-DE"/>
                </w:rPr>
              </w:pPr>
              <w:hyperlink w:anchor="_Toc485826586" w:history="1">
                <w:r w:rsidR="004D6DFD" w:rsidRPr="00153BAE">
                  <w:rPr>
                    <w:rStyle w:val="Hyperlink"/>
                    <w:noProof/>
                  </w:rPr>
                  <w:t>1 Einleitung</w:t>
                </w:r>
                <w:r w:rsidR="004D6DFD">
                  <w:rPr>
                    <w:noProof/>
                    <w:webHidden/>
                  </w:rPr>
                  <w:tab/>
                </w:r>
                <w:r w:rsidR="004D6DFD">
                  <w:rPr>
                    <w:noProof/>
                    <w:webHidden/>
                  </w:rPr>
                  <w:fldChar w:fldCharType="begin"/>
                </w:r>
                <w:r w:rsidR="004D6DFD">
                  <w:rPr>
                    <w:noProof/>
                    <w:webHidden/>
                  </w:rPr>
                  <w:instrText xml:space="preserve"> PAGEREF _Toc485826586 \h </w:instrText>
                </w:r>
                <w:r w:rsidR="004D6DFD">
                  <w:rPr>
                    <w:noProof/>
                    <w:webHidden/>
                  </w:rPr>
                </w:r>
                <w:r w:rsidR="004D6DFD">
                  <w:rPr>
                    <w:noProof/>
                    <w:webHidden/>
                  </w:rPr>
                  <w:fldChar w:fldCharType="separate"/>
                </w:r>
                <w:r w:rsidR="004D6DFD">
                  <w:rPr>
                    <w:noProof/>
                    <w:webHidden/>
                  </w:rPr>
                  <w:t>7</w:t>
                </w:r>
                <w:r w:rsidR="004D6DFD">
                  <w:rPr>
                    <w:noProof/>
                    <w:webHidden/>
                  </w:rPr>
                  <w:fldChar w:fldCharType="end"/>
                </w:r>
              </w:hyperlink>
            </w:p>
            <w:p w:rsidR="004D6DFD" w:rsidRDefault="009A3216">
              <w:pPr>
                <w:pStyle w:val="Verzeichnis1"/>
                <w:tabs>
                  <w:tab w:val="right" w:leader="dot" w:pos="9062"/>
                </w:tabs>
                <w:rPr>
                  <w:rFonts w:asciiTheme="minorHAnsi" w:eastAsiaTheme="minorEastAsia" w:hAnsiTheme="minorHAnsi"/>
                  <w:noProof/>
                  <w:sz w:val="22"/>
                  <w:lang w:eastAsia="de-DE"/>
                </w:rPr>
              </w:pPr>
              <w:hyperlink w:anchor="_Toc485826587" w:history="1">
                <w:r w:rsidR="004D6DFD" w:rsidRPr="00153BAE">
                  <w:rPr>
                    <w:rStyle w:val="Hyperlink"/>
                    <w:noProof/>
                  </w:rPr>
                  <w:t>2. Theoretische Grundlagen</w:t>
                </w:r>
                <w:r w:rsidR="004D6DFD">
                  <w:rPr>
                    <w:noProof/>
                    <w:webHidden/>
                  </w:rPr>
                  <w:tab/>
                </w:r>
                <w:r w:rsidR="004D6DFD">
                  <w:rPr>
                    <w:noProof/>
                    <w:webHidden/>
                  </w:rPr>
                  <w:fldChar w:fldCharType="begin"/>
                </w:r>
                <w:r w:rsidR="004D6DFD">
                  <w:rPr>
                    <w:noProof/>
                    <w:webHidden/>
                  </w:rPr>
                  <w:instrText xml:space="preserve"> PAGEREF _Toc485826587 \h </w:instrText>
                </w:r>
                <w:r w:rsidR="004D6DFD">
                  <w:rPr>
                    <w:noProof/>
                    <w:webHidden/>
                  </w:rPr>
                </w:r>
                <w:r w:rsidR="004D6DFD">
                  <w:rPr>
                    <w:noProof/>
                    <w:webHidden/>
                  </w:rPr>
                  <w:fldChar w:fldCharType="separate"/>
                </w:r>
                <w:r w:rsidR="004D6DFD">
                  <w:rPr>
                    <w:noProof/>
                    <w:webHidden/>
                  </w:rPr>
                  <w:t>9</w:t>
                </w:r>
                <w:r w:rsidR="004D6DFD">
                  <w:rPr>
                    <w:noProof/>
                    <w:webHidden/>
                  </w:rPr>
                  <w:fldChar w:fldCharType="end"/>
                </w:r>
              </w:hyperlink>
            </w:p>
            <w:p w:rsidR="004D6DFD" w:rsidRDefault="009A3216">
              <w:pPr>
                <w:pStyle w:val="Verzeichnis2"/>
                <w:tabs>
                  <w:tab w:val="right" w:leader="dot" w:pos="9062"/>
                </w:tabs>
                <w:rPr>
                  <w:rFonts w:asciiTheme="minorHAnsi" w:eastAsiaTheme="minorEastAsia" w:hAnsiTheme="minorHAnsi"/>
                  <w:noProof/>
                  <w:sz w:val="22"/>
                  <w:lang w:eastAsia="de-DE"/>
                </w:rPr>
              </w:pPr>
              <w:hyperlink w:anchor="_Toc485826588" w:history="1">
                <w:r w:rsidR="004D6DFD" w:rsidRPr="00153BAE">
                  <w:rPr>
                    <w:rStyle w:val="Hyperlink"/>
                    <w:noProof/>
                  </w:rPr>
                  <w:t>2.1 Serielle Kommunikation</w:t>
                </w:r>
                <w:r w:rsidR="004D6DFD">
                  <w:rPr>
                    <w:noProof/>
                    <w:webHidden/>
                  </w:rPr>
                  <w:tab/>
                </w:r>
                <w:r w:rsidR="004D6DFD">
                  <w:rPr>
                    <w:noProof/>
                    <w:webHidden/>
                  </w:rPr>
                  <w:fldChar w:fldCharType="begin"/>
                </w:r>
                <w:r w:rsidR="004D6DFD">
                  <w:rPr>
                    <w:noProof/>
                    <w:webHidden/>
                  </w:rPr>
                  <w:instrText xml:space="preserve"> PAGEREF _Toc485826588 \h </w:instrText>
                </w:r>
                <w:r w:rsidR="004D6DFD">
                  <w:rPr>
                    <w:noProof/>
                    <w:webHidden/>
                  </w:rPr>
                </w:r>
                <w:r w:rsidR="004D6DFD">
                  <w:rPr>
                    <w:noProof/>
                    <w:webHidden/>
                  </w:rPr>
                  <w:fldChar w:fldCharType="separate"/>
                </w:r>
                <w:r w:rsidR="004D6DFD">
                  <w:rPr>
                    <w:noProof/>
                    <w:webHidden/>
                  </w:rPr>
                  <w:t>9</w:t>
                </w:r>
                <w:r w:rsidR="004D6DFD">
                  <w:rPr>
                    <w:noProof/>
                    <w:webHidden/>
                  </w:rPr>
                  <w:fldChar w:fldCharType="end"/>
                </w:r>
              </w:hyperlink>
            </w:p>
            <w:p w:rsidR="004D6DFD" w:rsidRDefault="009A3216">
              <w:pPr>
                <w:pStyle w:val="Verzeichnis2"/>
                <w:tabs>
                  <w:tab w:val="right" w:leader="dot" w:pos="9062"/>
                </w:tabs>
                <w:rPr>
                  <w:rFonts w:asciiTheme="minorHAnsi" w:eastAsiaTheme="minorEastAsia" w:hAnsiTheme="minorHAnsi"/>
                  <w:noProof/>
                  <w:sz w:val="22"/>
                  <w:lang w:eastAsia="de-DE"/>
                </w:rPr>
              </w:pPr>
              <w:hyperlink w:anchor="_Toc485826589" w:history="1">
                <w:r w:rsidR="004D6DFD" w:rsidRPr="00153BAE">
                  <w:rPr>
                    <w:rStyle w:val="Hyperlink"/>
                    <w:noProof/>
                  </w:rPr>
                  <w:t>2.2 RS-232</w:t>
                </w:r>
                <w:r w:rsidR="004D6DFD">
                  <w:rPr>
                    <w:noProof/>
                    <w:webHidden/>
                  </w:rPr>
                  <w:tab/>
                </w:r>
                <w:r w:rsidR="004D6DFD">
                  <w:rPr>
                    <w:noProof/>
                    <w:webHidden/>
                  </w:rPr>
                  <w:fldChar w:fldCharType="begin"/>
                </w:r>
                <w:r w:rsidR="004D6DFD">
                  <w:rPr>
                    <w:noProof/>
                    <w:webHidden/>
                  </w:rPr>
                  <w:instrText xml:space="preserve"> PAGEREF _Toc485826589 \h </w:instrText>
                </w:r>
                <w:r w:rsidR="004D6DFD">
                  <w:rPr>
                    <w:noProof/>
                    <w:webHidden/>
                  </w:rPr>
                </w:r>
                <w:r w:rsidR="004D6DFD">
                  <w:rPr>
                    <w:noProof/>
                    <w:webHidden/>
                  </w:rPr>
                  <w:fldChar w:fldCharType="separate"/>
                </w:r>
                <w:r w:rsidR="004D6DFD">
                  <w:rPr>
                    <w:noProof/>
                    <w:webHidden/>
                  </w:rPr>
                  <w:t>12</w:t>
                </w:r>
                <w:r w:rsidR="004D6DFD">
                  <w:rPr>
                    <w:noProof/>
                    <w:webHidden/>
                  </w:rPr>
                  <w:fldChar w:fldCharType="end"/>
                </w:r>
              </w:hyperlink>
            </w:p>
            <w:p w:rsidR="004D6DFD" w:rsidRDefault="009A3216">
              <w:pPr>
                <w:pStyle w:val="Verzeichnis2"/>
                <w:tabs>
                  <w:tab w:val="right" w:leader="dot" w:pos="9062"/>
                </w:tabs>
                <w:rPr>
                  <w:rFonts w:asciiTheme="minorHAnsi" w:eastAsiaTheme="minorEastAsia" w:hAnsiTheme="minorHAnsi"/>
                  <w:noProof/>
                  <w:sz w:val="22"/>
                  <w:lang w:eastAsia="de-DE"/>
                </w:rPr>
              </w:pPr>
              <w:hyperlink w:anchor="_Toc485826590" w:history="1">
                <w:r w:rsidR="004D6DFD" w:rsidRPr="00153BAE">
                  <w:rPr>
                    <w:rStyle w:val="Hyperlink"/>
                    <w:noProof/>
                  </w:rPr>
                  <w:t>2.3 Datenbanken</w:t>
                </w:r>
                <w:r w:rsidR="004D6DFD">
                  <w:rPr>
                    <w:noProof/>
                    <w:webHidden/>
                  </w:rPr>
                  <w:tab/>
                </w:r>
                <w:r w:rsidR="004D6DFD">
                  <w:rPr>
                    <w:noProof/>
                    <w:webHidden/>
                  </w:rPr>
                  <w:fldChar w:fldCharType="begin"/>
                </w:r>
                <w:r w:rsidR="004D6DFD">
                  <w:rPr>
                    <w:noProof/>
                    <w:webHidden/>
                  </w:rPr>
                  <w:instrText xml:space="preserve"> PAGEREF _Toc485826590 \h </w:instrText>
                </w:r>
                <w:r w:rsidR="004D6DFD">
                  <w:rPr>
                    <w:noProof/>
                    <w:webHidden/>
                  </w:rPr>
                </w:r>
                <w:r w:rsidR="004D6DFD">
                  <w:rPr>
                    <w:noProof/>
                    <w:webHidden/>
                  </w:rPr>
                  <w:fldChar w:fldCharType="separate"/>
                </w:r>
                <w:r w:rsidR="004D6DFD">
                  <w:rPr>
                    <w:noProof/>
                    <w:webHidden/>
                  </w:rPr>
                  <w:t>15</w:t>
                </w:r>
                <w:r w:rsidR="004D6DFD">
                  <w:rPr>
                    <w:noProof/>
                    <w:webHidden/>
                  </w:rPr>
                  <w:fldChar w:fldCharType="end"/>
                </w:r>
              </w:hyperlink>
            </w:p>
            <w:p w:rsidR="004D6DFD" w:rsidRDefault="009A3216">
              <w:pPr>
                <w:pStyle w:val="Verzeichnis2"/>
                <w:tabs>
                  <w:tab w:val="right" w:leader="dot" w:pos="9062"/>
                </w:tabs>
                <w:rPr>
                  <w:rFonts w:asciiTheme="minorHAnsi" w:eastAsiaTheme="minorEastAsia" w:hAnsiTheme="minorHAnsi"/>
                  <w:noProof/>
                  <w:sz w:val="22"/>
                  <w:lang w:eastAsia="de-DE"/>
                </w:rPr>
              </w:pPr>
              <w:hyperlink w:anchor="_Toc485826591" w:history="1">
                <w:r w:rsidR="004D6DFD" w:rsidRPr="00153BAE">
                  <w:rPr>
                    <w:rStyle w:val="Hyperlink"/>
                    <w:noProof/>
                  </w:rPr>
                  <w:t>2.4 Softwarestacks</w:t>
                </w:r>
                <w:r w:rsidR="004D6DFD">
                  <w:rPr>
                    <w:noProof/>
                    <w:webHidden/>
                  </w:rPr>
                  <w:tab/>
                </w:r>
                <w:r w:rsidR="004D6DFD">
                  <w:rPr>
                    <w:noProof/>
                    <w:webHidden/>
                  </w:rPr>
                  <w:fldChar w:fldCharType="begin"/>
                </w:r>
                <w:r w:rsidR="004D6DFD">
                  <w:rPr>
                    <w:noProof/>
                    <w:webHidden/>
                  </w:rPr>
                  <w:instrText xml:space="preserve"> PAGEREF _Toc485826591 \h </w:instrText>
                </w:r>
                <w:r w:rsidR="004D6DFD">
                  <w:rPr>
                    <w:noProof/>
                    <w:webHidden/>
                  </w:rPr>
                </w:r>
                <w:r w:rsidR="004D6DFD">
                  <w:rPr>
                    <w:noProof/>
                    <w:webHidden/>
                  </w:rPr>
                  <w:fldChar w:fldCharType="separate"/>
                </w:r>
                <w:r w:rsidR="004D6DFD">
                  <w:rPr>
                    <w:noProof/>
                    <w:webHidden/>
                  </w:rPr>
                  <w:t>19</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592" w:history="1">
                <w:r w:rsidR="004D6DFD" w:rsidRPr="00153BAE">
                  <w:rPr>
                    <w:rStyle w:val="Hyperlink"/>
                    <w:noProof/>
                  </w:rPr>
                  <w:t>2.4.1 Webservices</w:t>
                </w:r>
                <w:r w:rsidR="004D6DFD">
                  <w:rPr>
                    <w:noProof/>
                    <w:webHidden/>
                  </w:rPr>
                  <w:tab/>
                </w:r>
                <w:r w:rsidR="004D6DFD">
                  <w:rPr>
                    <w:noProof/>
                    <w:webHidden/>
                  </w:rPr>
                  <w:fldChar w:fldCharType="begin"/>
                </w:r>
                <w:r w:rsidR="004D6DFD">
                  <w:rPr>
                    <w:noProof/>
                    <w:webHidden/>
                  </w:rPr>
                  <w:instrText xml:space="preserve"> PAGEREF _Toc485826592 \h </w:instrText>
                </w:r>
                <w:r w:rsidR="004D6DFD">
                  <w:rPr>
                    <w:noProof/>
                    <w:webHidden/>
                  </w:rPr>
                </w:r>
                <w:r w:rsidR="004D6DFD">
                  <w:rPr>
                    <w:noProof/>
                    <w:webHidden/>
                  </w:rPr>
                  <w:fldChar w:fldCharType="separate"/>
                </w:r>
                <w:r w:rsidR="004D6DFD">
                  <w:rPr>
                    <w:noProof/>
                    <w:webHidden/>
                  </w:rPr>
                  <w:t>20</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593" w:history="1">
                <w:r w:rsidR="004D6DFD" w:rsidRPr="00153BAE">
                  <w:rPr>
                    <w:rStyle w:val="Hyperlink"/>
                    <w:noProof/>
                  </w:rPr>
                  <w:t>2.4.2 C#</w:t>
                </w:r>
                <w:r w:rsidR="004D6DFD">
                  <w:rPr>
                    <w:noProof/>
                    <w:webHidden/>
                  </w:rPr>
                  <w:tab/>
                </w:r>
                <w:r w:rsidR="004D6DFD">
                  <w:rPr>
                    <w:noProof/>
                    <w:webHidden/>
                  </w:rPr>
                  <w:fldChar w:fldCharType="begin"/>
                </w:r>
                <w:r w:rsidR="004D6DFD">
                  <w:rPr>
                    <w:noProof/>
                    <w:webHidden/>
                  </w:rPr>
                  <w:instrText xml:space="preserve"> PAGEREF _Toc485826593 \h </w:instrText>
                </w:r>
                <w:r w:rsidR="004D6DFD">
                  <w:rPr>
                    <w:noProof/>
                    <w:webHidden/>
                  </w:rPr>
                </w:r>
                <w:r w:rsidR="004D6DFD">
                  <w:rPr>
                    <w:noProof/>
                    <w:webHidden/>
                  </w:rPr>
                  <w:fldChar w:fldCharType="separate"/>
                </w:r>
                <w:r w:rsidR="004D6DFD">
                  <w:rPr>
                    <w:noProof/>
                    <w:webHidden/>
                  </w:rPr>
                  <w:t>22</w:t>
                </w:r>
                <w:r w:rsidR="004D6DFD">
                  <w:rPr>
                    <w:noProof/>
                    <w:webHidden/>
                  </w:rPr>
                  <w:fldChar w:fldCharType="end"/>
                </w:r>
              </w:hyperlink>
            </w:p>
            <w:p w:rsidR="004D6DFD" w:rsidRDefault="009A3216">
              <w:pPr>
                <w:pStyle w:val="Verzeichnis1"/>
                <w:tabs>
                  <w:tab w:val="right" w:leader="dot" w:pos="9062"/>
                </w:tabs>
                <w:rPr>
                  <w:rFonts w:asciiTheme="minorHAnsi" w:eastAsiaTheme="minorEastAsia" w:hAnsiTheme="minorHAnsi"/>
                  <w:noProof/>
                  <w:sz w:val="22"/>
                  <w:lang w:eastAsia="de-DE"/>
                </w:rPr>
              </w:pPr>
              <w:hyperlink w:anchor="_Toc485826594" w:history="1">
                <w:r w:rsidR="004D6DFD" w:rsidRPr="00153BAE">
                  <w:rPr>
                    <w:rStyle w:val="Hyperlink"/>
                    <w:noProof/>
                  </w:rPr>
                  <w:t>3 Konzeption</w:t>
                </w:r>
                <w:r w:rsidR="004D6DFD">
                  <w:rPr>
                    <w:noProof/>
                    <w:webHidden/>
                  </w:rPr>
                  <w:tab/>
                </w:r>
                <w:r w:rsidR="004D6DFD">
                  <w:rPr>
                    <w:noProof/>
                    <w:webHidden/>
                  </w:rPr>
                  <w:fldChar w:fldCharType="begin"/>
                </w:r>
                <w:r w:rsidR="004D6DFD">
                  <w:rPr>
                    <w:noProof/>
                    <w:webHidden/>
                  </w:rPr>
                  <w:instrText xml:space="preserve"> PAGEREF _Toc485826594 \h </w:instrText>
                </w:r>
                <w:r w:rsidR="004D6DFD">
                  <w:rPr>
                    <w:noProof/>
                    <w:webHidden/>
                  </w:rPr>
                </w:r>
                <w:r w:rsidR="004D6DFD">
                  <w:rPr>
                    <w:noProof/>
                    <w:webHidden/>
                  </w:rPr>
                  <w:fldChar w:fldCharType="separate"/>
                </w:r>
                <w:r w:rsidR="004D6DFD">
                  <w:rPr>
                    <w:noProof/>
                    <w:webHidden/>
                  </w:rPr>
                  <w:t>23</w:t>
                </w:r>
                <w:r w:rsidR="004D6DFD">
                  <w:rPr>
                    <w:noProof/>
                    <w:webHidden/>
                  </w:rPr>
                  <w:fldChar w:fldCharType="end"/>
                </w:r>
              </w:hyperlink>
            </w:p>
            <w:p w:rsidR="004D6DFD" w:rsidRDefault="009A3216">
              <w:pPr>
                <w:pStyle w:val="Verzeichnis2"/>
                <w:tabs>
                  <w:tab w:val="right" w:leader="dot" w:pos="9062"/>
                </w:tabs>
                <w:rPr>
                  <w:rFonts w:asciiTheme="minorHAnsi" w:eastAsiaTheme="minorEastAsia" w:hAnsiTheme="minorHAnsi"/>
                  <w:noProof/>
                  <w:sz w:val="22"/>
                  <w:lang w:eastAsia="de-DE"/>
                </w:rPr>
              </w:pPr>
              <w:hyperlink w:anchor="_Toc485826595" w:history="1">
                <w:r w:rsidR="004D6DFD" w:rsidRPr="00153BAE">
                  <w:rPr>
                    <w:rStyle w:val="Hyperlink"/>
                    <w:noProof/>
                  </w:rPr>
                  <w:t>3.1 Serverseitig</w:t>
                </w:r>
                <w:r w:rsidR="004D6DFD">
                  <w:rPr>
                    <w:noProof/>
                    <w:webHidden/>
                  </w:rPr>
                  <w:tab/>
                </w:r>
                <w:r w:rsidR="004D6DFD">
                  <w:rPr>
                    <w:noProof/>
                    <w:webHidden/>
                  </w:rPr>
                  <w:fldChar w:fldCharType="begin"/>
                </w:r>
                <w:r w:rsidR="004D6DFD">
                  <w:rPr>
                    <w:noProof/>
                    <w:webHidden/>
                  </w:rPr>
                  <w:instrText xml:space="preserve"> PAGEREF _Toc485826595 \h </w:instrText>
                </w:r>
                <w:r w:rsidR="004D6DFD">
                  <w:rPr>
                    <w:noProof/>
                    <w:webHidden/>
                  </w:rPr>
                </w:r>
                <w:r w:rsidR="004D6DFD">
                  <w:rPr>
                    <w:noProof/>
                    <w:webHidden/>
                  </w:rPr>
                  <w:fldChar w:fldCharType="separate"/>
                </w:r>
                <w:r w:rsidR="004D6DFD">
                  <w:rPr>
                    <w:noProof/>
                    <w:webHidden/>
                  </w:rPr>
                  <w:t>23</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596" w:history="1">
                <w:r w:rsidR="004D6DFD" w:rsidRPr="00153BAE">
                  <w:rPr>
                    <w:rStyle w:val="Hyperlink"/>
                    <w:noProof/>
                  </w:rPr>
                  <w:t>3.1.1 Datenbank- und Speicherstruktur</w:t>
                </w:r>
                <w:r w:rsidR="004D6DFD">
                  <w:rPr>
                    <w:noProof/>
                    <w:webHidden/>
                  </w:rPr>
                  <w:tab/>
                </w:r>
                <w:r w:rsidR="004D6DFD">
                  <w:rPr>
                    <w:noProof/>
                    <w:webHidden/>
                  </w:rPr>
                  <w:fldChar w:fldCharType="begin"/>
                </w:r>
                <w:r w:rsidR="004D6DFD">
                  <w:rPr>
                    <w:noProof/>
                    <w:webHidden/>
                  </w:rPr>
                  <w:instrText xml:space="preserve"> PAGEREF _Toc485826596 \h </w:instrText>
                </w:r>
                <w:r w:rsidR="004D6DFD">
                  <w:rPr>
                    <w:noProof/>
                    <w:webHidden/>
                  </w:rPr>
                </w:r>
                <w:r w:rsidR="004D6DFD">
                  <w:rPr>
                    <w:noProof/>
                    <w:webHidden/>
                  </w:rPr>
                  <w:fldChar w:fldCharType="separate"/>
                </w:r>
                <w:r w:rsidR="004D6DFD">
                  <w:rPr>
                    <w:noProof/>
                    <w:webHidden/>
                  </w:rPr>
                  <w:t>23</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597" w:history="1">
                <w:r w:rsidR="004D6DFD" w:rsidRPr="00153BAE">
                  <w:rPr>
                    <w:rStyle w:val="Hyperlink"/>
                    <w:noProof/>
                  </w:rPr>
                  <w:t>3.1.2 Webinterface</w:t>
                </w:r>
                <w:r w:rsidR="004D6DFD">
                  <w:rPr>
                    <w:noProof/>
                    <w:webHidden/>
                  </w:rPr>
                  <w:tab/>
                </w:r>
                <w:r w:rsidR="004D6DFD">
                  <w:rPr>
                    <w:noProof/>
                    <w:webHidden/>
                  </w:rPr>
                  <w:fldChar w:fldCharType="begin"/>
                </w:r>
                <w:r w:rsidR="004D6DFD">
                  <w:rPr>
                    <w:noProof/>
                    <w:webHidden/>
                  </w:rPr>
                  <w:instrText xml:space="preserve"> PAGEREF _Toc485826597 \h </w:instrText>
                </w:r>
                <w:r w:rsidR="004D6DFD">
                  <w:rPr>
                    <w:noProof/>
                    <w:webHidden/>
                  </w:rPr>
                </w:r>
                <w:r w:rsidR="004D6DFD">
                  <w:rPr>
                    <w:noProof/>
                    <w:webHidden/>
                  </w:rPr>
                  <w:fldChar w:fldCharType="separate"/>
                </w:r>
                <w:r w:rsidR="004D6DFD">
                  <w:rPr>
                    <w:noProof/>
                    <w:webHidden/>
                  </w:rPr>
                  <w:t>25</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598" w:history="1">
                <w:r w:rsidR="004D6DFD" w:rsidRPr="00153BAE">
                  <w:rPr>
                    <w:rStyle w:val="Hyperlink"/>
                    <w:noProof/>
                  </w:rPr>
                  <w:t>3.1.3 Zugangsbeschränkung und Rechteverwaltung</w:t>
                </w:r>
                <w:r w:rsidR="004D6DFD">
                  <w:rPr>
                    <w:noProof/>
                    <w:webHidden/>
                  </w:rPr>
                  <w:tab/>
                </w:r>
                <w:r w:rsidR="004D6DFD">
                  <w:rPr>
                    <w:noProof/>
                    <w:webHidden/>
                  </w:rPr>
                  <w:fldChar w:fldCharType="begin"/>
                </w:r>
                <w:r w:rsidR="004D6DFD">
                  <w:rPr>
                    <w:noProof/>
                    <w:webHidden/>
                  </w:rPr>
                  <w:instrText xml:space="preserve"> PAGEREF _Toc485826598 \h </w:instrText>
                </w:r>
                <w:r w:rsidR="004D6DFD">
                  <w:rPr>
                    <w:noProof/>
                    <w:webHidden/>
                  </w:rPr>
                </w:r>
                <w:r w:rsidR="004D6DFD">
                  <w:rPr>
                    <w:noProof/>
                    <w:webHidden/>
                  </w:rPr>
                  <w:fldChar w:fldCharType="separate"/>
                </w:r>
                <w:r w:rsidR="004D6DFD">
                  <w:rPr>
                    <w:noProof/>
                    <w:webHidden/>
                  </w:rPr>
                  <w:t>27</w:t>
                </w:r>
                <w:r w:rsidR="004D6DFD">
                  <w:rPr>
                    <w:noProof/>
                    <w:webHidden/>
                  </w:rPr>
                  <w:fldChar w:fldCharType="end"/>
                </w:r>
              </w:hyperlink>
            </w:p>
            <w:p w:rsidR="004D6DFD" w:rsidRDefault="009A3216">
              <w:pPr>
                <w:pStyle w:val="Verzeichnis2"/>
                <w:tabs>
                  <w:tab w:val="right" w:leader="dot" w:pos="9062"/>
                </w:tabs>
                <w:rPr>
                  <w:rFonts w:asciiTheme="minorHAnsi" w:eastAsiaTheme="minorEastAsia" w:hAnsiTheme="minorHAnsi"/>
                  <w:noProof/>
                  <w:sz w:val="22"/>
                  <w:lang w:eastAsia="de-DE"/>
                </w:rPr>
              </w:pPr>
              <w:hyperlink w:anchor="_Toc485826599" w:history="1">
                <w:r w:rsidR="004D6DFD" w:rsidRPr="00153BAE">
                  <w:rPr>
                    <w:rStyle w:val="Hyperlink"/>
                    <w:noProof/>
                  </w:rPr>
                  <w:t>3.2 Clientseitig</w:t>
                </w:r>
                <w:r w:rsidR="004D6DFD">
                  <w:rPr>
                    <w:noProof/>
                    <w:webHidden/>
                  </w:rPr>
                  <w:tab/>
                </w:r>
                <w:r w:rsidR="004D6DFD">
                  <w:rPr>
                    <w:noProof/>
                    <w:webHidden/>
                  </w:rPr>
                  <w:fldChar w:fldCharType="begin"/>
                </w:r>
                <w:r w:rsidR="004D6DFD">
                  <w:rPr>
                    <w:noProof/>
                    <w:webHidden/>
                  </w:rPr>
                  <w:instrText xml:space="preserve"> PAGEREF _Toc485826599 \h </w:instrText>
                </w:r>
                <w:r w:rsidR="004D6DFD">
                  <w:rPr>
                    <w:noProof/>
                    <w:webHidden/>
                  </w:rPr>
                </w:r>
                <w:r w:rsidR="004D6DFD">
                  <w:rPr>
                    <w:noProof/>
                    <w:webHidden/>
                  </w:rPr>
                  <w:fldChar w:fldCharType="separate"/>
                </w:r>
                <w:r w:rsidR="004D6DFD">
                  <w:rPr>
                    <w:noProof/>
                    <w:webHidden/>
                  </w:rPr>
                  <w:t>27</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600" w:history="1">
                <w:r w:rsidR="004D6DFD" w:rsidRPr="00153BAE">
                  <w:rPr>
                    <w:rStyle w:val="Hyperlink"/>
                    <w:noProof/>
                  </w:rPr>
                  <w:t>3.2.1 Benutzeroberfläche</w:t>
                </w:r>
                <w:r w:rsidR="004D6DFD">
                  <w:rPr>
                    <w:noProof/>
                    <w:webHidden/>
                  </w:rPr>
                  <w:tab/>
                </w:r>
                <w:r w:rsidR="004D6DFD">
                  <w:rPr>
                    <w:noProof/>
                    <w:webHidden/>
                  </w:rPr>
                  <w:fldChar w:fldCharType="begin"/>
                </w:r>
                <w:r w:rsidR="004D6DFD">
                  <w:rPr>
                    <w:noProof/>
                    <w:webHidden/>
                  </w:rPr>
                  <w:instrText xml:space="preserve"> PAGEREF _Toc485826600 \h </w:instrText>
                </w:r>
                <w:r w:rsidR="004D6DFD">
                  <w:rPr>
                    <w:noProof/>
                    <w:webHidden/>
                  </w:rPr>
                </w:r>
                <w:r w:rsidR="004D6DFD">
                  <w:rPr>
                    <w:noProof/>
                    <w:webHidden/>
                  </w:rPr>
                  <w:fldChar w:fldCharType="separate"/>
                </w:r>
                <w:r w:rsidR="004D6DFD">
                  <w:rPr>
                    <w:noProof/>
                    <w:webHidden/>
                  </w:rPr>
                  <w:t>27</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601" w:history="1">
                <w:r w:rsidR="004D6DFD" w:rsidRPr="00153BAE">
                  <w:rPr>
                    <w:rStyle w:val="Hyperlink"/>
                    <w:noProof/>
                  </w:rPr>
                  <w:t>3.2.2 Serielle Schnittstelle zur Waage</w:t>
                </w:r>
                <w:r w:rsidR="004D6DFD">
                  <w:rPr>
                    <w:noProof/>
                    <w:webHidden/>
                  </w:rPr>
                  <w:tab/>
                </w:r>
                <w:r w:rsidR="004D6DFD">
                  <w:rPr>
                    <w:noProof/>
                    <w:webHidden/>
                  </w:rPr>
                  <w:fldChar w:fldCharType="begin"/>
                </w:r>
                <w:r w:rsidR="004D6DFD">
                  <w:rPr>
                    <w:noProof/>
                    <w:webHidden/>
                  </w:rPr>
                  <w:instrText xml:space="preserve"> PAGEREF _Toc485826601 \h </w:instrText>
                </w:r>
                <w:r w:rsidR="004D6DFD">
                  <w:rPr>
                    <w:noProof/>
                    <w:webHidden/>
                  </w:rPr>
                </w:r>
                <w:r w:rsidR="004D6DFD">
                  <w:rPr>
                    <w:noProof/>
                    <w:webHidden/>
                  </w:rPr>
                  <w:fldChar w:fldCharType="separate"/>
                </w:r>
                <w:r w:rsidR="004D6DFD">
                  <w:rPr>
                    <w:noProof/>
                    <w:webHidden/>
                  </w:rPr>
                  <w:t>28</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602" w:history="1">
                <w:r w:rsidR="004D6DFD" w:rsidRPr="00153BAE">
                  <w:rPr>
                    <w:rStyle w:val="Hyperlink"/>
                    <w:noProof/>
                  </w:rPr>
                  <w:t>3.2.3 Datenbankschnittstelle</w:t>
                </w:r>
                <w:r w:rsidR="004D6DFD">
                  <w:rPr>
                    <w:noProof/>
                    <w:webHidden/>
                  </w:rPr>
                  <w:tab/>
                </w:r>
                <w:r w:rsidR="004D6DFD">
                  <w:rPr>
                    <w:noProof/>
                    <w:webHidden/>
                  </w:rPr>
                  <w:fldChar w:fldCharType="begin"/>
                </w:r>
                <w:r w:rsidR="004D6DFD">
                  <w:rPr>
                    <w:noProof/>
                    <w:webHidden/>
                  </w:rPr>
                  <w:instrText xml:space="preserve"> PAGEREF _Toc485826602 \h </w:instrText>
                </w:r>
                <w:r w:rsidR="004D6DFD">
                  <w:rPr>
                    <w:noProof/>
                    <w:webHidden/>
                  </w:rPr>
                </w:r>
                <w:r w:rsidR="004D6DFD">
                  <w:rPr>
                    <w:noProof/>
                    <w:webHidden/>
                  </w:rPr>
                  <w:fldChar w:fldCharType="separate"/>
                </w:r>
                <w:r w:rsidR="004D6DFD">
                  <w:rPr>
                    <w:noProof/>
                    <w:webHidden/>
                  </w:rPr>
                  <w:t>29</w:t>
                </w:r>
                <w:r w:rsidR="004D6DFD">
                  <w:rPr>
                    <w:noProof/>
                    <w:webHidden/>
                  </w:rPr>
                  <w:fldChar w:fldCharType="end"/>
                </w:r>
              </w:hyperlink>
            </w:p>
            <w:p w:rsidR="004D6DFD" w:rsidRDefault="009A3216">
              <w:pPr>
                <w:pStyle w:val="Verzeichnis1"/>
                <w:tabs>
                  <w:tab w:val="right" w:leader="dot" w:pos="9062"/>
                </w:tabs>
                <w:rPr>
                  <w:rFonts w:asciiTheme="minorHAnsi" w:eastAsiaTheme="minorEastAsia" w:hAnsiTheme="minorHAnsi"/>
                  <w:noProof/>
                  <w:sz w:val="22"/>
                  <w:lang w:eastAsia="de-DE"/>
                </w:rPr>
              </w:pPr>
              <w:hyperlink w:anchor="_Toc485826603" w:history="1">
                <w:r w:rsidR="004D6DFD" w:rsidRPr="00153BAE">
                  <w:rPr>
                    <w:rStyle w:val="Hyperlink"/>
                    <w:noProof/>
                  </w:rPr>
                  <w:t>4 Geräte und Software</w:t>
                </w:r>
                <w:r w:rsidR="004D6DFD">
                  <w:rPr>
                    <w:noProof/>
                    <w:webHidden/>
                  </w:rPr>
                  <w:tab/>
                </w:r>
                <w:r w:rsidR="004D6DFD">
                  <w:rPr>
                    <w:noProof/>
                    <w:webHidden/>
                  </w:rPr>
                  <w:fldChar w:fldCharType="begin"/>
                </w:r>
                <w:r w:rsidR="004D6DFD">
                  <w:rPr>
                    <w:noProof/>
                    <w:webHidden/>
                  </w:rPr>
                  <w:instrText xml:space="preserve"> PAGEREF _Toc485826603 \h </w:instrText>
                </w:r>
                <w:r w:rsidR="004D6DFD">
                  <w:rPr>
                    <w:noProof/>
                    <w:webHidden/>
                  </w:rPr>
                </w:r>
                <w:r w:rsidR="004D6DFD">
                  <w:rPr>
                    <w:noProof/>
                    <w:webHidden/>
                  </w:rPr>
                  <w:fldChar w:fldCharType="separate"/>
                </w:r>
                <w:r w:rsidR="004D6DFD">
                  <w:rPr>
                    <w:noProof/>
                    <w:webHidden/>
                  </w:rPr>
                  <w:t>29</w:t>
                </w:r>
                <w:r w:rsidR="004D6DFD">
                  <w:rPr>
                    <w:noProof/>
                    <w:webHidden/>
                  </w:rPr>
                  <w:fldChar w:fldCharType="end"/>
                </w:r>
              </w:hyperlink>
            </w:p>
            <w:p w:rsidR="004D6DFD" w:rsidRDefault="009A3216">
              <w:pPr>
                <w:pStyle w:val="Verzeichnis1"/>
                <w:tabs>
                  <w:tab w:val="right" w:leader="dot" w:pos="9062"/>
                </w:tabs>
                <w:rPr>
                  <w:rFonts w:asciiTheme="minorHAnsi" w:eastAsiaTheme="minorEastAsia" w:hAnsiTheme="minorHAnsi"/>
                  <w:noProof/>
                  <w:sz w:val="22"/>
                  <w:lang w:eastAsia="de-DE"/>
                </w:rPr>
              </w:pPr>
              <w:hyperlink w:anchor="_Toc485826604" w:history="1">
                <w:r w:rsidR="004D6DFD" w:rsidRPr="00153BAE">
                  <w:rPr>
                    <w:rStyle w:val="Hyperlink"/>
                    <w:noProof/>
                  </w:rPr>
                  <w:t>5 Implementation</w:t>
                </w:r>
                <w:r w:rsidR="004D6DFD">
                  <w:rPr>
                    <w:noProof/>
                    <w:webHidden/>
                  </w:rPr>
                  <w:tab/>
                </w:r>
                <w:r w:rsidR="004D6DFD">
                  <w:rPr>
                    <w:noProof/>
                    <w:webHidden/>
                  </w:rPr>
                  <w:fldChar w:fldCharType="begin"/>
                </w:r>
                <w:r w:rsidR="004D6DFD">
                  <w:rPr>
                    <w:noProof/>
                    <w:webHidden/>
                  </w:rPr>
                  <w:instrText xml:space="preserve"> PAGEREF _Toc485826604 \h </w:instrText>
                </w:r>
                <w:r w:rsidR="004D6DFD">
                  <w:rPr>
                    <w:noProof/>
                    <w:webHidden/>
                  </w:rPr>
                </w:r>
                <w:r w:rsidR="004D6DFD">
                  <w:rPr>
                    <w:noProof/>
                    <w:webHidden/>
                  </w:rPr>
                  <w:fldChar w:fldCharType="separate"/>
                </w:r>
                <w:r w:rsidR="004D6DFD">
                  <w:rPr>
                    <w:noProof/>
                    <w:webHidden/>
                  </w:rPr>
                  <w:t>30</w:t>
                </w:r>
                <w:r w:rsidR="004D6DFD">
                  <w:rPr>
                    <w:noProof/>
                    <w:webHidden/>
                  </w:rPr>
                  <w:fldChar w:fldCharType="end"/>
                </w:r>
              </w:hyperlink>
            </w:p>
            <w:p w:rsidR="004D6DFD" w:rsidRDefault="009A3216">
              <w:pPr>
                <w:pStyle w:val="Verzeichnis2"/>
                <w:tabs>
                  <w:tab w:val="right" w:leader="dot" w:pos="9062"/>
                </w:tabs>
                <w:rPr>
                  <w:rFonts w:asciiTheme="minorHAnsi" w:eastAsiaTheme="minorEastAsia" w:hAnsiTheme="minorHAnsi"/>
                  <w:noProof/>
                  <w:sz w:val="22"/>
                  <w:lang w:eastAsia="de-DE"/>
                </w:rPr>
              </w:pPr>
              <w:hyperlink w:anchor="_Toc485826605" w:history="1">
                <w:r w:rsidR="004D6DFD" w:rsidRPr="00153BAE">
                  <w:rPr>
                    <w:rStyle w:val="Hyperlink"/>
                    <w:noProof/>
                  </w:rPr>
                  <w:t>5.1 Serverseitig</w:t>
                </w:r>
                <w:r w:rsidR="004D6DFD">
                  <w:rPr>
                    <w:noProof/>
                    <w:webHidden/>
                  </w:rPr>
                  <w:tab/>
                </w:r>
                <w:r w:rsidR="004D6DFD">
                  <w:rPr>
                    <w:noProof/>
                    <w:webHidden/>
                  </w:rPr>
                  <w:fldChar w:fldCharType="begin"/>
                </w:r>
                <w:r w:rsidR="004D6DFD">
                  <w:rPr>
                    <w:noProof/>
                    <w:webHidden/>
                  </w:rPr>
                  <w:instrText xml:space="preserve"> PAGEREF _Toc485826605 \h </w:instrText>
                </w:r>
                <w:r w:rsidR="004D6DFD">
                  <w:rPr>
                    <w:noProof/>
                    <w:webHidden/>
                  </w:rPr>
                </w:r>
                <w:r w:rsidR="004D6DFD">
                  <w:rPr>
                    <w:noProof/>
                    <w:webHidden/>
                  </w:rPr>
                  <w:fldChar w:fldCharType="separate"/>
                </w:r>
                <w:r w:rsidR="004D6DFD">
                  <w:rPr>
                    <w:noProof/>
                    <w:webHidden/>
                  </w:rPr>
                  <w:t>30</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606" w:history="1">
                <w:r w:rsidR="004D6DFD" w:rsidRPr="00153BAE">
                  <w:rPr>
                    <w:rStyle w:val="Hyperlink"/>
                    <w:noProof/>
                  </w:rPr>
                  <w:t>5.1.1 Datenbank- und Speicherstruktur</w:t>
                </w:r>
                <w:r w:rsidR="004D6DFD">
                  <w:rPr>
                    <w:noProof/>
                    <w:webHidden/>
                  </w:rPr>
                  <w:tab/>
                </w:r>
                <w:r w:rsidR="004D6DFD">
                  <w:rPr>
                    <w:noProof/>
                    <w:webHidden/>
                  </w:rPr>
                  <w:fldChar w:fldCharType="begin"/>
                </w:r>
                <w:r w:rsidR="004D6DFD">
                  <w:rPr>
                    <w:noProof/>
                    <w:webHidden/>
                  </w:rPr>
                  <w:instrText xml:space="preserve"> PAGEREF _Toc485826606 \h </w:instrText>
                </w:r>
                <w:r w:rsidR="004D6DFD">
                  <w:rPr>
                    <w:noProof/>
                    <w:webHidden/>
                  </w:rPr>
                </w:r>
                <w:r w:rsidR="004D6DFD">
                  <w:rPr>
                    <w:noProof/>
                    <w:webHidden/>
                  </w:rPr>
                  <w:fldChar w:fldCharType="separate"/>
                </w:r>
                <w:r w:rsidR="004D6DFD">
                  <w:rPr>
                    <w:noProof/>
                    <w:webHidden/>
                  </w:rPr>
                  <w:t>30</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607" w:history="1">
                <w:r w:rsidR="004D6DFD" w:rsidRPr="00153BAE">
                  <w:rPr>
                    <w:rStyle w:val="Hyperlink"/>
                    <w:noProof/>
                  </w:rPr>
                  <w:t>5.1.2 Webinterface</w:t>
                </w:r>
                <w:r w:rsidR="004D6DFD">
                  <w:rPr>
                    <w:noProof/>
                    <w:webHidden/>
                  </w:rPr>
                  <w:tab/>
                </w:r>
                <w:r w:rsidR="004D6DFD">
                  <w:rPr>
                    <w:noProof/>
                    <w:webHidden/>
                  </w:rPr>
                  <w:fldChar w:fldCharType="begin"/>
                </w:r>
                <w:r w:rsidR="004D6DFD">
                  <w:rPr>
                    <w:noProof/>
                    <w:webHidden/>
                  </w:rPr>
                  <w:instrText xml:space="preserve"> PAGEREF _Toc485826607 \h </w:instrText>
                </w:r>
                <w:r w:rsidR="004D6DFD">
                  <w:rPr>
                    <w:noProof/>
                    <w:webHidden/>
                  </w:rPr>
                </w:r>
                <w:r w:rsidR="004D6DFD">
                  <w:rPr>
                    <w:noProof/>
                    <w:webHidden/>
                  </w:rPr>
                  <w:fldChar w:fldCharType="separate"/>
                </w:r>
                <w:r w:rsidR="004D6DFD">
                  <w:rPr>
                    <w:noProof/>
                    <w:webHidden/>
                  </w:rPr>
                  <w:t>32</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608" w:history="1">
                <w:r w:rsidR="004D6DFD" w:rsidRPr="00153BAE">
                  <w:rPr>
                    <w:rStyle w:val="Hyperlink"/>
                    <w:noProof/>
                  </w:rPr>
                  <w:t>5.1.3 Rezepte definieren und verwalten</w:t>
                </w:r>
                <w:r w:rsidR="004D6DFD">
                  <w:rPr>
                    <w:noProof/>
                    <w:webHidden/>
                  </w:rPr>
                  <w:tab/>
                </w:r>
                <w:r w:rsidR="004D6DFD">
                  <w:rPr>
                    <w:noProof/>
                    <w:webHidden/>
                  </w:rPr>
                  <w:fldChar w:fldCharType="begin"/>
                </w:r>
                <w:r w:rsidR="004D6DFD">
                  <w:rPr>
                    <w:noProof/>
                    <w:webHidden/>
                  </w:rPr>
                  <w:instrText xml:space="preserve"> PAGEREF _Toc485826608 \h </w:instrText>
                </w:r>
                <w:r w:rsidR="004D6DFD">
                  <w:rPr>
                    <w:noProof/>
                    <w:webHidden/>
                  </w:rPr>
                </w:r>
                <w:r w:rsidR="004D6DFD">
                  <w:rPr>
                    <w:noProof/>
                    <w:webHidden/>
                  </w:rPr>
                  <w:fldChar w:fldCharType="separate"/>
                </w:r>
                <w:r w:rsidR="004D6DFD">
                  <w:rPr>
                    <w:noProof/>
                    <w:webHidden/>
                  </w:rPr>
                  <w:t>37</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609" w:history="1">
                <w:r w:rsidR="004D6DFD" w:rsidRPr="00153BAE">
                  <w:rPr>
                    <w:rStyle w:val="Hyperlink"/>
                    <w:noProof/>
                  </w:rPr>
                  <w:t>5.1.4 Administrativer Bereich und Erweiterungen</w:t>
                </w:r>
                <w:r w:rsidR="004D6DFD">
                  <w:rPr>
                    <w:noProof/>
                    <w:webHidden/>
                  </w:rPr>
                  <w:tab/>
                </w:r>
                <w:r w:rsidR="004D6DFD">
                  <w:rPr>
                    <w:noProof/>
                    <w:webHidden/>
                  </w:rPr>
                  <w:fldChar w:fldCharType="begin"/>
                </w:r>
                <w:r w:rsidR="004D6DFD">
                  <w:rPr>
                    <w:noProof/>
                    <w:webHidden/>
                  </w:rPr>
                  <w:instrText xml:space="preserve"> PAGEREF _Toc485826609 \h </w:instrText>
                </w:r>
                <w:r w:rsidR="004D6DFD">
                  <w:rPr>
                    <w:noProof/>
                    <w:webHidden/>
                  </w:rPr>
                </w:r>
                <w:r w:rsidR="004D6DFD">
                  <w:rPr>
                    <w:noProof/>
                    <w:webHidden/>
                  </w:rPr>
                  <w:fldChar w:fldCharType="separate"/>
                </w:r>
                <w:r w:rsidR="004D6DFD">
                  <w:rPr>
                    <w:noProof/>
                    <w:webHidden/>
                  </w:rPr>
                  <w:t>39</w:t>
                </w:r>
                <w:r w:rsidR="004D6DFD">
                  <w:rPr>
                    <w:noProof/>
                    <w:webHidden/>
                  </w:rPr>
                  <w:fldChar w:fldCharType="end"/>
                </w:r>
              </w:hyperlink>
            </w:p>
            <w:p w:rsidR="004D6DFD" w:rsidRDefault="009A3216">
              <w:pPr>
                <w:pStyle w:val="Verzeichnis2"/>
                <w:tabs>
                  <w:tab w:val="right" w:leader="dot" w:pos="9062"/>
                </w:tabs>
                <w:rPr>
                  <w:rFonts w:asciiTheme="minorHAnsi" w:eastAsiaTheme="minorEastAsia" w:hAnsiTheme="minorHAnsi"/>
                  <w:noProof/>
                  <w:sz w:val="22"/>
                  <w:lang w:eastAsia="de-DE"/>
                </w:rPr>
              </w:pPr>
              <w:hyperlink w:anchor="_Toc485826610" w:history="1">
                <w:r w:rsidR="004D6DFD" w:rsidRPr="00153BAE">
                  <w:rPr>
                    <w:rStyle w:val="Hyperlink"/>
                    <w:noProof/>
                  </w:rPr>
                  <w:t>5.2 Clientseitig</w:t>
                </w:r>
                <w:r w:rsidR="004D6DFD">
                  <w:rPr>
                    <w:noProof/>
                    <w:webHidden/>
                  </w:rPr>
                  <w:tab/>
                </w:r>
                <w:r w:rsidR="004D6DFD">
                  <w:rPr>
                    <w:noProof/>
                    <w:webHidden/>
                  </w:rPr>
                  <w:fldChar w:fldCharType="begin"/>
                </w:r>
                <w:r w:rsidR="004D6DFD">
                  <w:rPr>
                    <w:noProof/>
                    <w:webHidden/>
                  </w:rPr>
                  <w:instrText xml:space="preserve"> PAGEREF _Toc485826610 \h </w:instrText>
                </w:r>
                <w:r w:rsidR="004D6DFD">
                  <w:rPr>
                    <w:noProof/>
                    <w:webHidden/>
                  </w:rPr>
                </w:r>
                <w:r w:rsidR="004D6DFD">
                  <w:rPr>
                    <w:noProof/>
                    <w:webHidden/>
                  </w:rPr>
                  <w:fldChar w:fldCharType="separate"/>
                </w:r>
                <w:r w:rsidR="004D6DFD">
                  <w:rPr>
                    <w:noProof/>
                    <w:webHidden/>
                  </w:rPr>
                  <w:t>40</w:t>
                </w:r>
                <w:r w:rsidR="004D6DFD">
                  <w:rPr>
                    <w:noProof/>
                    <w:webHidden/>
                  </w:rPr>
                  <w:fldChar w:fldCharType="end"/>
                </w:r>
              </w:hyperlink>
            </w:p>
            <w:p w:rsidR="004D6DFD" w:rsidRDefault="009A3216">
              <w:pPr>
                <w:pStyle w:val="Verzeichnis3"/>
                <w:tabs>
                  <w:tab w:val="right" w:leader="dot" w:pos="9062"/>
                </w:tabs>
                <w:rPr>
                  <w:rFonts w:asciiTheme="minorHAnsi" w:eastAsiaTheme="minorEastAsia" w:hAnsiTheme="minorHAnsi"/>
                  <w:noProof/>
                  <w:sz w:val="22"/>
                  <w:lang w:eastAsia="de-DE"/>
                </w:rPr>
              </w:pPr>
              <w:hyperlink w:anchor="_Toc485826611" w:history="1">
                <w:r w:rsidR="004D6DFD" w:rsidRPr="00153BAE">
                  <w:rPr>
                    <w:rStyle w:val="Hyperlink"/>
                    <w:noProof/>
                  </w:rPr>
                  <w:t>5.2.1 Benutzeroberfläche</w:t>
                </w:r>
                <w:r w:rsidR="004D6DFD">
                  <w:rPr>
                    <w:noProof/>
                    <w:webHidden/>
                  </w:rPr>
                  <w:tab/>
                </w:r>
                <w:r w:rsidR="004D6DFD">
                  <w:rPr>
                    <w:noProof/>
                    <w:webHidden/>
                  </w:rPr>
                  <w:fldChar w:fldCharType="begin"/>
                </w:r>
                <w:r w:rsidR="004D6DFD">
                  <w:rPr>
                    <w:noProof/>
                    <w:webHidden/>
                  </w:rPr>
                  <w:instrText xml:space="preserve"> PAGEREF _Toc485826611 \h </w:instrText>
                </w:r>
                <w:r w:rsidR="004D6DFD">
                  <w:rPr>
                    <w:noProof/>
                    <w:webHidden/>
                  </w:rPr>
                </w:r>
                <w:r w:rsidR="004D6DFD">
                  <w:rPr>
                    <w:noProof/>
                    <w:webHidden/>
                  </w:rPr>
                  <w:fldChar w:fldCharType="separate"/>
                </w:r>
                <w:r w:rsidR="004D6DFD">
                  <w:rPr>
                    <w:noProof/>
                    <w:webHidden/>
                  </w:rPr>
                  <w:t>40</w:t>
                </w:r>
                <w:r w:rsidR="004D6DFD">
                  <w:rPr>
                    <w:noProof/>
                    <w:webHidden/>
                  </w:rPr>
                  <w:fldChar w:fldCharType="end"/>
                </w:r>
              </w:hyperlink>
            </w:p>
            <w:p w:rsidR="004D6DFD" w:rsidRDefault="009A3216">
              <w:pPr>
                <w:pStyle w:val="Verzeichnis1"/>
                <w:tabs>
                  <w:tab w:val="right" w:leader="dot" w:pos="9062"/>
                </w:tabs>
                <w:rPr>
                  <w:rFonts w:asciiTheme="minorHAnsi" w:eastAsiaTheme="minorEastAsia" w:hAnsiTheme="minorHAnsi"/>
                  <w:noProof/>
                  <w:sz w:val="22"/>
                  <w:lang w:eastAsia="de-DE"/>
                </w:rPr>
              </w:pPr>
              <w:hyperlink w:anchor="_Toc485826612" w:history="1">
                <w:r w:rsidR="004D6DFD" w:rsidRPr="00153BAE">
                  <w:rPr>
                    <w:rStyle w:val="Hyperlink"/>
                    <w:noProof/>
                  </w:rPr>
                  <w:t>Literaturverzeichnis</w:t>
                </w:r>
                <w:r w:rsidR="004D6DFD">
                  <w:rPr>
                    <w:noProof/>
                    <w:webHidden/>
                  </w:rPr>
                  <w:tab/>
                </w:r>
                <w:r w:rsidR="004D6DFD">
                  <w:rPr>
                    <w:noProof/>
                    <w:webHidden/>
                  </w:rPr>
                  <w:fldChar w:fldCharType="begin"/>
                </w:r>
                <w:r w:rsidR="004D6DFD">
                  <w:rPr>
                    <w:noProof/>
                    <w:webHidden/>
                  </w:rPr>
                  <w:instrText xml:space="preserve"> PAGEREF _Toc485826612 \h </w:instrText>
                </w:r>
                <w:r w:rsidR="004D6DFD">
                  <w:rPr>
                    <w:noProof/>
                    <w:webHidden/>
                  </w:rPr>
                </w:r>
                <w:r w:rsidR="004D6DFD">
                  <w:rPr>
                    <w:noProof/>
                    <w:webHidden/>
                  </w:rPr>
                  <w:fldChar w:fldCharType="separate"/>
                </w:r>
                <w:r w:rsidR="004D6DFD">
                  <w:rPr>
                    <w:noProof/>
                    <w:webHidden/>
                  </w:rPr>
                  <w:t>43</w:t>
                </w:r>
                <w:r w:rsidR="004D6DFD">
                  <w:rPr>
                    <w:noProof/>
                    <w:webHidden/>
                  </w:rPr>
                  <w:fldChar w:fldCharType="end"/>
                </w:r>
              </w:hyperlink>
            </w:p>
            <w:p w:rsidR="00CA2C10" w:rsidRPr="00325EB9" w:rsidRDefault="008B6071" w:rsidP="007F5CAA">
              <w:pPr>
                <w:rPr>
                  <w:rFonts w:cs="Times New Roman"/>
                  <w:b/>
                  <w:bCs/>
                </w:rPr>
              </w:pPr>
              <w:r w:rsidRPr="000361B0">
                <w:rPr>
                  <w:rFonts w:cs="Times New Roman"/>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5" w:name="_Ref318365954"/>
      <w:bookmarkStart w:id="6" w:name="_Toc318367888"/>
      <w:bookmarkStart w:id="7" w:name="_Toc485826584"/>
      <w:r>
        <w:lastRenderedPageBreak/>
        <w:t>Abbildungsverzeichn</w:t>
      </w:r>
      <w:r w:rsidR="00235C6E">
        <w:t>i</w:t>
      </w:r>
      <w:r>
        <w:t>s</w:t>
      </w:r>
      <w:bookmarkEnd w:id="5"/>
      <w:bookmarkEnd w:id="6"/>
      <w:bookmarkEnd w:id="7"/>
    </w:p>
    <w:p w:rsidR="004D6DFD" w:rsidRDefault="008024E7">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5826613" w:history="1">
        <w:r w:rsidR="004D6DFD" w:rsidRPr="009641E9">
          <w:rPr>
            <w:rStyle w:val="Hyperlink"/>
            <w:noProof/>
          </w:rPr>
          <w:t>Abbildung 1: Spannungsverhalten von bipolar NRZ-codierten binären Werten</w:t>
        </w:r>
        <w:r w:rsidR="004D6DFD">
          <w:rPr>
            <w:noProof/>
            <w:webHidden/>
          </w:rPr>
          <w:tab/>
        </w:r>
        <w:r w:rsidR="004D6DFD">
          <w:rPr>
            <w:noProof/>
            <w:webHidden/>
          </w:rPr>
          <w:fldChar w:fldCharType="begin"/>
        </w:r>
        <w:r w:rsidR="004D6DFD">
          <w:rPr>
            <w:noProof/>
            <w:webHidden/>
          </w:rPr>
          <w:instrText xml:space="preserve"> PAGEREF _Toc485826613 \h </w:instrText>
        </w:r>
        <w:r w:rsidR="004D6DFD">
          <w:rPr>
            <w:noProof/>
            <w:webHidden/>
          </w:rPr>
        </w:r>
        <w:r w:rsidR="004D6DFD">
          <w:rPr>
            <w:noProof/>
            <w:webHidden/>
          </w:rPr>
          <w:fldChar w:fldCharType="separate"/>
        </w:r>
        <w:r w:rsidR="004D6DFD">
          <w:rPr>
            <w:noProof/>
            <w:webHidden/>
          </w:rPr>
          <w:t>11</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14" w:history="1">
        <w:r w:rsidR="004D6DFD" w:rsidRPr="009641E9">
          <w:rPr>
            <w:rStyle w:val="Hyperlink"/>
            <w:noProof/>
          </w:rPr>
          <w:t>Abbildung 2: Prinzip der asymmetrischen (a) und symmetrischen (b) Verbindung als Anwendung in der Tontechnik [http://hbernstaedt.de/Test/Asm_Asm.jpg]</w:t>
        </w:r>
        <w:r w:rsidR="004D6DFD">
          <w:rPr>
            <w:noProof/>
            <w:webHidden/>
          </w:rPr>
          <w:tab/>
        </w:r>
        <w:r w:rsidR="004D6DFD">
          <w:rPr>
            <w:noProof/>
            <w:webHidden/>
          </w:rPr>
          <w:fldChar w:fldCharType="begin"/>
        </w:r>
        <w:r w:rsidR="004D6DFD">
          <w:rPr>
            <w:noProof/>
            <w:webHidden/>
          </w:rPr>
          <w:instrText xml:space="preserve"> PAGEREF _Toc485826614 \h </w:instrText>
        </w:r>
        <w:r w:rsidR="004D6DFD">
          <w:rPr>
            <w:noProof/>
            <w:webHidden/>
          </w:rPr>
        </w:r>
        <w:r w:rsidR="004D6DFD">
          <w:rPr>
            <w:noProof/>
            <w:webHidden/>
          </w:rPr>
          <w:fldChar w:fldCharType="separate"/>
        </w:r>
        <w:r w:rsidR="004D6DFD">
          <w:rPr>
            <w:noProof/>
            <w:webHidden/>
          </w:rPr>
          <w:t>13</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15" w:history="1">
        <w:r w:rsidR="004D6DFD" w:rsidRPr="009641E9">
          <w:rPr>
            <w:rStyle w:val="Hyperlink"/>
            <w:noProof/>
          </w:rPr>
          <w:t>Abbildung 3: Pinbelegung des 9-poligen D-Sub-Steckers [https://www.db9-pinout.com/db9-pinout/db9-pinout.gif]</w:t>
        </w:r>
        <w:r w:rsidR="004D6DFD">
          <w:rPr>
            <w:noProof/>
            <w:webHidden/>
          </w:rPr>
          <w:tab/>
        </w:r>
        <w:r w:rsidR="004D6DFD">
          <w:rPr>
            <w:noProof/>
            <w:webHidden/>
          </w:rPr>
          <w:fldChar w:fldCharType="begin"/>
        </w:r>
        <w:r w:rsidR="004D6DFD">
          <w:rPr>
            <w:noProof/>
            <w:webHidden/>
          </w:rPr>
          <w:instrText xml:space="preserve"> PAGEREF _Toc485826615 \h </w:instrText>
        </w:r>
        <w:r w:rsidR="004D6DFD">
          <w:rPr>
            <w:noProof/>
            <w:webHidden/>
          </w:rPr>
        </w:r>
        <w:r w:rsidR="004D6DFD">
          <w:rPr>
            <w:noProof/>
            <w:webHidden/>
          </w:rPr>
          <w:fldChar w:fldCharType="separate"/>
        </w:r>
        <w:r w:rsidR="004D6DFD">
          <w:rPr>
            <w:noProof/>
            <w:webHidden/>
          </w:rPr>
          <w:t>15</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16" w:history="1">
        <w:r w:rsidR="004D6DFD" w:rsidRPr="009641E9">
          <w:rPr>
            <w:rStyle w:val="Hyperlink"/>
            <w:noProof/>
          </w:rPr>
          <w:t>Abbildung 4: Rahmenbildung nach RS-232 mit 8 Datenbits und einem Stoppbit [Frenzel Handbook]</w:t>
        </w:r>
        <w:r w:rsidR="004D6DFD">
          <w:rPr>
            <w:noProof/>
            <w:webHidden/>
          </w:rPr>
          <w:tab/>
        </w:r>
        <w:r w:rsidR="004D6DFD">
          <w:rPr>
            <w:noProof/>
            <w:webHidden/>
          </w:rPr>
          <w:fldChar w:fldCharType="begin"/>
        </w:r>
        <w:r w:rsidR="004D6DFD">
          <w:rPr>
            <w:noProof/>
            <w:webHidden/>
          </w:rPr>
          <w:instrText xml:space="preserve"> PAGEREF _Toc485826616 \h </w:instrText>
        </w:r>
        <w:r w:rsidR="004D6DFD">
          <w:rPr>
            <w:noProof/>
            <w:webHidden/>
          </w:rPr>
        </w:r>
        <w:r w:rsidR="004D6DFD">
          <w:rPr>
            <w:noProof/>
            <w:webHidden/>
          </w:rPr>
          <w:fldChar w:fldCharType="separate"/>
        </w:r>
        <w:r w:rsidR="004D6DFD">
          <w:rPr>
            <w:noProof/>
            <w:webHidden/>
          </w:rPr>
          <w:t>16</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17" w:history="1">
        <w:r w:rsidR="004D6DFD" w:rsidRPr="009641E9">
          <w:rPr>
            <w:rStyle w:val="Hyperlink"/>
            <w:noProof/>
          </w:rPr>
          <w:t>Abbildung 5: Beispielhafter Aufbau einer Tabelle als Teil einer relationalen Datenbank</w:t>
        </w:r>
        <w:r w:rsidR="004D6DFD">
          <w:rPr>
            <w:noProof/>
            <w:webHidden/>
          </w:rPr>
          <w:tab/>
        </w:r>
        <w:r w:rsidR="004D6DFD">
          <w:rPr>
            <w:noProof/>
            <w:webHidden/>
          </w:rPr>
          <w:fldChar w:fldCharType="begin"/>
        </w:r>
        <w:r w:rsidR="004D6DFD">
          <w:rPr>
            <w:noProof/>
            <w:webHidden/>
          </w:rPr>
          <w:instrText xml:space="preserve"> PAGEREF _Toc485826617 \h </w:instrText>
        </w:r>
        <w:r w:rsidR="004D6DFD">
          <w:rPr>
            <w:noProof/>
            <w:webHidden/>
          </w:rPr>
        </w:r>
        <w:r w:rsidR="004D6DFD">
          <w:rPr>
            <w:noProof/>
            <w:webHidden/>
          </w:rPr>
          <w:fldChar w:fldCharType="separate"/>
        </w:r>
        <w:r w:rsidR="004D6DFD">
          <w:rPr>
            <w:noProof/>
            <w:webHidden/>
          </w:rPr>
          <w:t>17</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18" w:history="1">
        <w:r w:rsidR="004D6DFD" w:rsidRPr="009641E9">
          <w:rPr>
            <w:rStyle w:val="Hyperlink"/>
            <w:noProof/>
          </w:rPr>
          <w:t>Abbildung 6: Verknüpfung von zwei Tabellen über einen foreign key</w:t>
        </w:r>
        <w:r w:rsidR="004D6DFD">
          <w:rPr>
            <w:noProof/>
            <w:webHidden/>
          </w:rPr>
          <w:tab/>
        </w:r>
        <w:r w:rsidR="004D6DFD">
          <w:rPr>
            <w:noProof/>
            <w:webHidden/>
          </w:rPr>
          <w:fldChar w:fldCharType="begin"/>
        </w:r>
        <w:r w:rsidR="004D6DFD">
          <w:rPr>
            <w:noProof/>
            <w:webHidden/>
          </w:rPr>
          <w:instrText xml:space="preserve"> PAGEREF _Toc485826618 \h </w:instrText>
        </w:r>
        <w:r w:rsidR="004D6DFD">
          <w:rPr>
            <w:noProof/>
            <w:webHidden/>
          </w:rPr>
        </w:r>
        <w:r w:rsidR="004D6DFD">
          <w:rPr>
            <w:noProof/>
            <w:webHidden/>
          </w:rPr>
          <w:fldChar w:fldCharType="separate"/>
        </w:r>
        <w:r w:rsidR="004D6DFD">
          <w:rPr>
            <w:noProof/>
            <w:webHidden/>
          </w:rPr>
          <w:t>18</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19" w:history="1">
        <w:r w:rsidR="004D6DFD" w:rsidRPr="009641E9">
          <w:rPr>
            <w:rStyle w:val="Hyperlink"/>
            <w:noProof/>
          </w:rPr>
          <w:t>Abbildung 7: Aufbau des LAMP-Pakets (https://i2.wp.com/blog.novatrend.ch/wp-content/uploads/2014/11/LAMP.png)</w:t>
        </w:r>
        <w:r w:rsidR="004D6DFD">
          <w:rPr>
            <w:noProof/>
            <w:webHidden/>
          </w:rPr>
          <w:tab/>
        </w:r>
        <w:r w:rsidR="004D6DFD">
          <w:rPr>
            <w:noProof/>
            <w:webHidden/>
          </w:rPr>
          <w:fldChar w:fldCharType="begin"/>
        </w:r>
        <w:r w:rsidR="004D6DFD">
          <w:rPr>
            <w:noProof/>
            <w:webHidden/>
          </w:rPr>
          <w:instrText xml:space="preserve"> PAGEREF _Toc485826619 \h </w:instrText>
        </w:r>
        <w:r w:rsidR="004D6DFD">
          <w:rPr>
            <w:noProof/>
            <w:webHidden/>
          </w:rPr>
        </w:r>
        <w:r w:rsidR="004D6DFD">
          <w:rPr>
            <w:noProof/>
            <w:webHidden/>
          </w:rPr>
          <w:fldChar w:fldCharType="separate"/>
        </w:r>
        <w:r w:rsidR="004D6DFD">
          <w:rPr>
            <w:noProof/>
            <w:webHidden/>
          </w:rPr>
          <w:t>22</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0" w:history="1">
        <w:r w:rsidR="004D6DFD" w:rsidRPr="009641E9">
          <w:rPr>
            <w:rStyle w:val="Hyperlink"/>
            <w:noProof/>
          </w:rPr>
          <w:t>Abbildung 8: Dynamische Erstellung von Inhalten mit PHP (https://de.wikipedia.org/wiki/LAMP_(Softwarepaket)#/media/File:PHP_funktionsweise.svg)</w:t>
        </w:r>
        <w:r w:rsidR="004D6DFD">
          <w:rPr>
            <w:noProof/>
            <w:webHidden/>
          </w:rPr>
          <w:tab/>
        </w:r>
        <w:r w:rsidR="004D6DFD">
          <w:rPr>
            <w:noProof/>
            <w:webHidden/>
          </w:rPr>
          <w:fldChar w:fldCharType="begin"/>
        </w:r>
        <w:r w:rsidR="004D6DFD">
          <w:rPr>
            <w:noProof/>
            <w:webHidden/>
          </w:rPr>
          <w:instrText xml:space="preserve"> PAGEREF _Toc485826620 \h </w:instrText>
        </w:r>
        <w:r w:rsidR="004D6DFD">
          <w:rPr>
            <w:noProof/>
            <w:webHidden/>
          </w:rPr>
        </w:r>
        <w:r w:rsidR="004D6DFD">
          <w:rPr>
            <w:noProof/>
            <w:webHidden/>
          </w:rPr>
          <w:fldChar w:fldCharType="separate"/>
        </w:r>
        <w:r w:rsidR="004D6DFD">
          <w:rPr>
            <w:noProof/>
            <w:webHidden/>
          </w:rPr>
          <w:t>23</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1" w:history="1">
        <w:r w:rsidR="004D6DFD" w:rsidRPr="009641E9">
          <w:rPr>
            <w:rStyle w:val="Hyperlink"/>
            <w:noProof/>
          </w:rPr>
          <w:t>Abbildung 9: Konzeptionelle Datenbankstruktur mit Attributen und zugehörigen Datentypen</w:t>
        </w:r>
        <w:r w:rsidR="004D6DFD">
          <w:rPr>
            <w:noProof/>
            <w:webHidden/>
          </w:rPr>
          <w:tab/>
        </w:r>
        <w:r w:rsidR="004D6DFD">
          <w:rPr>
            <w:noProof/>
            <w:webHidden/>
          </w:rPr>
          <w:fldChar w:fldCharType="begin"/>
        </w:r>
        <w:r w:rsidR="004D6DFD">
          <w:rPr>
            <w:noProof/>
            <w:webHidden/>
          </w:rPr>
          <w:instrText xml:space="preserve"> PAGEREF _Toc485826621 \h </w:instrText>
        </w:r>
        <w:r w:rsidR="004D6DFD">
          <w:rPr>
            <w:noProof/>
            <w:webHidden/>
          </w:rPr>
        </w:r>
        <w:r w:rsidR="004D6DFD">
          <w:rPr>
            <w:noProof/>
            <w:webHidden/>
          </w:rPr>
          <w:fldChar w:fldCharType="separate"/>
        </w:r>
        <w:r w:rsidR="004D6DFD">
          <w:rPr>
            <w:noProof/>
            <w:webHidden/>
          </w:rPr>
          <w:t>25</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2" w:history="1">
        <w:r w:rsidR="004D6DFD" w:rsidRPr="009641E9">
          <w:rPr>
            <w:rStyle w:val="Hyperlink"/>
            <w:noProof/>
          </w:rPr>
          <w:t>Abbildung 10: Implementierte Datenbankstruktur des Chemikalienverzeichnisses mit Attributen und zugehörigen Datentypen</w:t>
        </w:r>
        <w:r w:rsidR="004D6DFD">
          <w:rPr>
            <w:noProof/>
            <w:webHidden/>
          </w:rPr>
          <w:tab/>
        </w:r>
        <w:r w:rsidR="004D6DFD">
          <w:rPr>
            <w:noProof/>
            <w:webHidden/>
          </w:rPr>
          <w:fldChar w:fldCharType="begin"/>
        </w:r>
        <w:r w:rsidR="004D6DFD">
          <w:rPr>
            <w:noProof/>
            <w:webHidden/>
          </w:rPr>
          <w:instrText xml:space="preserve"> PAGEREF _Toc485826622 \h </w:instrText>
        </w:r>
        <w:r w:rsidR="004D6DFD">
          <w:rPr>
            <w:noProof/>
            <w:webHidden/>
          </w:rPr>
        </w:r>
        <w:r w:rsidR="004D6DFD">
          <w:rPr>
            <w:noProof/>
            <w:webHidden/>
          </w:rPr>
          <w:fldChar w:fldCharType="separate"/>
        </w:r>
        <w:r w:rsidR="004D6DFD">
          <w:rPr>
            <w:noProof/>
            <w:webHidden/>
          </w:rPr>
          <w:t>32</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3" w:history="1">
        <w:r w:rsidR="004D6DFD" w:rsidRPr="009641E9">
          <w:rPr>
            <w:rStyle w:val="Hyperlink"/>
            <w:noProof/>
          </w:rPr>
          <w:t>Abbildung 11: Ausschnitt der Übersichtsseite für die gefilterte Anzeige von Chemikalienlieferungen</w:t>
        </w:r>
        <w:r w:rsidR="004D6DFD">
          <w:rPr>
            <w:noProof/>
            <w:webHidden/>
          </w:rPr>
          <w:tab/>
        </w:r>
        <w:r w:rsidR="004D6DFD">
          <w:rPr>
            <w:noProof/>
            <w:webHidden/>
          </w:rPr>
          <w:fldChar w:fldCharType="begin"/>
        </w:r>
        <w:r w:rsidR="004D6DFD">
          <w:rPr>
            <w:noProof/>
            <w:webHidden/>
          </w:rPr>
          <w:instrText xml:space="preserve"> PAGEREF _Toc485826623 \h </w:instrText>
        </w:r>
        <w:r w:rsidR="004D6DFD">
          <w:rPr>
            <w:noProof/>
            <w:webHidden/>
          </w:rPr>
        </w:r>
        <w:r w:rsidR="004D6DFD">
          <w:rPr>
            <w:noProof/>
            <w:webHidden/>
          </w:rPr>
          <w:fldChar w:fldCharType="separate"/>
        </w:r>
        <w:r w:rsidR="004D6DFD">
          <w:rPr>
            <w:noProof/>
            <w:webHidden/>
          </w:rPr>
          <w:t>34</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4" w:history="1">
        <w:r w:rsidR="004D6DFD" w:rsidRPr="009641E9">
          <w:rPr>
            <w:rStyle w:val="Hyperlink"/>
            <w:noProof/>
          </w:rPr>
          <w:t>Abbildung 12: Detailansicht einer beispielhaften Lieferung</w:t>
        </w:r>
        <w:r w:rsidR="004D6DFD">
          <w:rPr>
            <w:noProof/>
            <w:webHidden/>
          </w:rPr>
          <w:tab/>
        </w:r>
        <w:r w:rsidR="004D6DFD">
          <w:rPr>
            <w:noProof/>
            <w:webHidden/>
          </w:rPr>
          <w:fldChar w:fldCharType="begin"/>
        </w:r>
        <w:r w:rsidR="004D6DFD">
          <w:rPr>
            <w:noProof/>
            <w:webHidden/>
          </w:rPr>
          <w:instrText xml:space="preserve"> PAGEREF _Toc485826624 \h </w:instrText>
        </w:r>
        <w:r w:rsidR="004D6DFD">
          <w:rPr>
            <w:noProof/>
            <w:webHidden/>
          </w:rPr>
        </w:r>
        <w:r w:rsidR="004D6DFD">
          <w:rPr>
            <w:noProof/>
            <w:webHidden/>
          </w:rPr>
          <w:fldChar w:fldCharType="separate"/>
        </w:r>
        <w:r w:rsidR="004D6DFD">
          <w:rPr>
            <w:noProof/>
            <w:webHidden/>
          </w:rPr>
          <w:t>35</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5" w:history="1">
        <w:r w:rsidR="004D6DFD" w:rsidRPr="009641E9">
          <w:rPr>
            <w:rStyle w:val="Hyperlink"/>
            <w:noProof/>
          </w:rPr>
          <w:t>Abbildung 13: Struktur der Oberfläche zum Einfügen und Bearbeiten von Lieferungen</w:t>
        </w:r>
        <w:r w:rsidR="004D6DFD">
          <w:rPr>
            <w:noProof/>
            <w:webHidden/>
          </w:rPr>
          <w:tab/>
        </w:r>
        <w:r w:rsidR="004D6DFD">
          <w:rPr>
            <w:noProof/>
            <w:webHidden/>
          </w:rPr>
          <w:fldChar w:fldCharType="begin"/>
        </w:r>
        <w:r w:rsidR="004D6DFD">
          <w:rPr>
            <w:noProof/>
            <w:webHidden/>
          </w:rPr>
          <w:instrText xml:space="preserve"> PAGEREF _Toc485826625 \h </w:instrText>
        </w:r>
        <w:r w:rsidR="004D6DFD">
          <w:rPr>
            <w:noProof/>
            <w:webHidden/>
          </w:rPr>
        </w:r>
        <w:r w:rsidR="004D6DFD">
          <w:rPr>
            <w:noProof/>
            <w:webHidden/>
          </w:rPr>
          <w:fldChar w:fldCharType="separate"/>
        </w:r>
        <w:r w:rsidR="004D6DFD">
          <w:rPr>
            <w:noProof/>
            <w:webHidden/>
          </w:rPr>
          <w:t>36</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6" w:history="1">
        <w:r w:rsidR="004D6DFD" w:rsidRPr="009641E9">
          <w:rPr>
            <w:rStyle w:val="Hyperlink"/>
            <w:noProof/>
          </w:rPr>
          <w:t>Abbildung 14: Struktur der Oberfläche zum Eintragen neuer Chemikalien</w:t>
        </w:r>
        <w:r w:rsidR="004D6DFD">
          <w:rPr>
            <w:noProof/>
            <w:webHidden/>
          </w:rPr>
          <w:tab/>
        </w:r>
        <w:r w:rsidR="004D6DFD">
          <w:rPr>
            <w:noProof/>
            <w:webHidden/>
          </w:rPr>
          <w:fldChar w:fldCharType="begin"/>
        </w:r>
        <w:r w:rsidR="004D6DFD">
          <w:rPr>
            <w:noProof/>
            <w:webHidden/>
          </w:rPr>
          <w:instrText xml:space="preserve"> PAGEREF _Toc485826626 \h </w:instrText>
        </w:r>
        <w:r w:rsidR="004D6DFD">
          <w:rPr>
            <w:noProof/>
            <w:webHidden/>
          </w:rPr>
        </w:r>
        <w:r w:rsidR="004D6DFD">
          <w:rPr>
            <w:noProof/>
            <w:webHidden/>
          </w:rPr>
          <w:fldChar w:fldCharType="separate"/>
        </w:r>
        <w:r w:rsidR="004D6DFD">
          <w:rPr>
            <w:noProof/>
            <w:webHidden/>
          </w:rPr>
          <w:t>37</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7" w:history="1">
        <w:r w:rsidR="004D6DFD" w:rsidRPr="009641E9">
          <w:rPr>
            <w:rStyle w:val="Hyperlink"/>
            <w:noProof/>
          </w:rPr>
          <w:t>Abbildung 15: Nutzeroberfläche für die Verwaltung von Rezepten im Webinterface</w:t>
        </w:r>
        <w:r w:rsidR="004D6DFD">
          <w:rPr>
            <w:noProof/>
            <w:webHidden/>
          </w:rPr>
          <w:tab/>
        </w:r>
        <w:r w:rsidR="004D6DFD">
          <w:rPr>
            <w:noProof/>
            <w:webHidden/>
          </w:rPr>
          <w:fldChar w:fldCharType="begin"/>
        </w:r>
        <w:r w:rsidR="004D6DFD">
          <w:rPr>
            <w:noProof/>
            <w:webHidden/>
          </w:rPr>
          <w:instrText xml:space="preserve"> PAGEREF _Toc485826627 \h </w:instrText>
        </w:r>
        <w:r w:rsidR="004D6DFD">
          <w:rPr>
            <w:noProof/>
            <w:webHidden/>
          </w:rPr>
        </w:r>
        <w:r w:rsidR="004D6DFD">
          <w:rPr>
            <w:noProof/>
            <w:webHidden/>
          </w:rPr>
          <w:fldChar w:fldCharType="separate"/>
        </w:r>
        <w:r w:rsidR="004D6DFD">
          <w:rPr>
            <w:noProof/>
            <w:webHidden/>
          </w:rPr>
          <w:t>39</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8" w:history="1">
        <w:r w:rsidR="004D6DFD" w:rsidRPr="009641E9">
          <w:rPr>
            <w:rStyle w:val="Hyperlink"/>
            <w:noProof/>
          </w:rPr>
          <w:t>Abbildung 16: Formular für das Eintragen eines Rezeptes mit 5 Komponenten, teilweise gefüllt mit Beispielwerten</w:t>
        </w:r>
        <w:r w:rsidR="004D6DFD">
          <w:rPr>
            <w:noProof/>
            <w:webHidden/>
          </w:rPr>
          <w:tab/>
        </w:r>
        <w:r w:rsidR="004D6DFD">
          <w:rPr>
            <w:noProof/>
            <w:webHidden/>
          </w:rPr>
          <w:fldChar w:fldCharType="begin"/>
        </w:r>
        <w:r w:rsidR="004D6DFD">
          <w:rPr>
            <w:noProof/>
            <w:webHidden/>
          </w:rPr>
          <w:instrText xml:space="preserve"> PAGEREF _Toc485826628 \h </w:instrText>
        </w:r>
        <w:r w:rsidR="004D6DFD">
          <w:rPr>
            <w:noProof/>
            <w:webHidden/>
          </w:rPr>
        </w:r>
        <w:r w:rsidR="004D6DFD">
          <w:rPr>
            <w:noProof/>
            <w:webHidden/>
          </w:rPr>
          <w:fldChar w:fldCharType="separate"/>
        </w:r>
        <w:r w:rsidR="004D6DFD">
          <w:rPr>
            <w:noProof/>
            <w:webHidden/>
          </w:rPr>
          <w:t>39</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29" w:history="1">
        <w:r w:rsidR="004D6DFD" w:rsidRPr="009641E9">
          <w:rPr>
            <w:rStyle w:val="Hyperlink"/>
            <w:noProof/>
          </w:rPr>
          <w:t>Abbildung 17: Initiale Oberfläche der clientseitigen Software</w:t>
        </w:r>
        <w:r w:rsidR="004D6DFD">
          <w:rPr>
            <w:noProof/>
            <w:webHidden/>
          </w:rPr>
          <w:tab/>
        </w:r>
        <w:r w:rsidR="004D6DFD">
          <w:rPr>
            <w:noProof/>
            <w:webHidden/>
          </w:rPr>
          <w:fldChar w:fldCharType="begin"/>
        </w:r>
        <w:r w:rsidR="004D6DFD">
          <w:rPr>
            <w:noProof/>
            <w:webHidden/>
          </w:rPr>
          <w:instrText xml:space="preserve"> PAGEREF _Toc485826629 \h </w:instrText>
        </w:r>
        <w:r w:rsidR="004D6DFD">
          <w:rPr>
            <w:noProof/>
            <w:webHidden/>
          </w:rPr>
        </w:r>
        <w:r w:rsidR="004D6DFD">
          <w:rPr>
            <w:noProof/>
            <w:webHidden/>
          </w:rPr>
          <w:fldChar w:fldCharType="separate"/>
        </w:r>
        <w:r w:rsidR="004D6DFD">
          <w:rPr>
            <w:noProof/>
            <w:webHidden/>
          </w:rPr>
          <w:t>41</w:t>
        </w:r>
        <w:r w:rsidR="004D6DFD">
          <w:rPr>
            <w:noProof/>
            <w:webHidden/>
          </w:rPr>
          <w:fldChar w:fldCharType="end"/>
        </w:r>
      </w:hyperlink>
    </w:p>
    <w:p w:rsidR="004D6DFD" w:rsidRDefault="009A3216">
      <w:pPr>
        <w:pStyle w:val="Abbildungsverzeichnis"/>
        <w:tabs>
          <w:tab w:val="right" w:leader="dot" w:pos="9062"/>
        </w:tabs>
        <w:rPr>
          <w:rFonts w:asciiTheme="minorHAnsi" w:eastAsiaTheme="minorEastAsia" w:hAnsiTheme="minorHAnsi"/>
          <w:noProof/>
          <w:sz w:val="22"/>
          <w:lang w:eastAsia="de-DE"/>
        </w:rPr>
      </w:pPr>
      <w:hyperlink w:anchor="_Toc485826630" w:history="1">
        <w:r w:rsidR="004D6DFD" w:rsidRPr="009641E9">
          <w:rPr>
            <w:rStyle w:val="Hyperlink"/>
            <w:noProof/>
          </w:rPr>
          <w:t>Abbildung 18: Ausschnitt der graphischen Nutzeroberfläche nach Auswahl eines Rezeptes</w:t>
        </w:r>
        <w:r w:rsidR="004D6DFD">
          <w:rPr>
            <w:noProof/>
            <w:webHidden/>
          </w:rPr>
          <w:tab/>
        </w:r>
        <w:r w:rsidR="004D6DFD">
          <w:rPr>
            <w:noProof/>
            <w:webHidden/>
          </w:rPr>
          <w:fldChar w:fldCharType="begin"/>
        </w:r>
        <w:r w:rsidR="004D6DFD">
          <w:rPr>
            <w:noProof/>
            <w:webHidden/>
          </w:rPr>
          <w:instrText xml:space="preserve"> PAGEREF _Toc485826630 \h </w:instrText>
        </w:r>
        <w:r w:rsidR="004D6DFD">
          <w:rPr>
            <w:noProof/>
            <w:webHidden/>
          </w:rPr>
        </w:r>
        <w:r w:rsidR="004D6DFD">
          <w:rPr>
            <w:noProof/>
            <w:webHidden/>
          </w:rPr>
          <w:fldChar w:fldCharType="separate"/>
        </w:r>
        <w:r w:rsidR="004D6DFD">
          <w:rPr>
            <w:noProof/>
            <w:webHidden/>
          </w:rPr>
          <w:t>42</w:t>
        </w:r>
        <w:r w:rsidR="004D6DFD">
          <w:rPr>
            <w:noProof/>
            <w:webHidden/>
          </w:rPr>
          <w:fldChar w:fldCharType="end"/>
        </w:r>
      </w:hyperlink>
    </w:p>
    <w:p w:rsidR="00BC7BEF" w:rsidRDefault="008024E7" w:rsidP="007F5CAA">
      <w:r>
        <w:fldChar w:fldCharType="end"/>
      </w:r>
    </w:p>
    <w:p w:rsidR="00BC7BEF" w:rsidRDefault="00BC7BEF" w:rsidP="007F5CAA"/>
    <w:p w:rsidR="008024E7" w:rsidRDefault="008024E7" w:rsidP="007F5CAA">
      <w:pPr>
        <w:sectPr w:rsidR="008024E7" w:rsidSect="00235C6E">
          <w:headerReference w:type="default" r:id="rId10"/>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8" w:name="_Toc318367889"/>
      <w:bookmarkStart w:id="9" w:name="_Toc485826585"/>
      <w:r>
        <w:lastRenderedPageBreak/>
        <w:t>Abkürzungsverzeichnis</w:t>
      </w:r>
      <w:bookmarkEnd w:id="8"/>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w:t>
            </w:r>
            <w:proofErr w:type="spellStart"/>
            <w:r>
              <w:t>Frequency</w:t>
            </w:r>
            <w:proofErr w:type="spellEnd"/>
            <w:r>
              <w:t xml:space="preserve"> </w:t>
            </w:r>
            <w:proofErr w:type="spellStart"/>
            <w:r>
              <w:t>Identification</w:t>
            </w:r>
            <w:proofErr w:type="spellEnd"/>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w:t>
            </w:r>
            <w:proofErr w:type="spellStart"/>
            <w:r>
              <w:t>To</w:t>
            </w:r>
            <w:proofErr w:type="spellEnd"/>
            <w:r>
              <w:t>-Zero</w:t>
            </w:r>
          </w:p>
        </w:tc>
      </w:tr>
      <w:tr w:rsidR="00D752D9" w:rsidTr="008024E7">
        <w:tc>
          <w:tcPr>
            <w:tcW w:w="1951" w:type="dxa"/>
          </w:tcPr>
          <w:p w:rsidR="00D752D9" w:rsidRDefault="00B9089E" w:rsidP="007F5CAA">
            <w:r>
              <w:t>DCE</w:t>
            </w:r>
          </w:p>
        </w:tc>
        <w:tc>
          <w:tcPr>
            <w:tcW w:w="7261" w:type="dxa"/>
          </w:tcPr>
          <w:p w:rsidR="00D752D9" w:rsidRDefault="00EF62B4" w:rsidP="00D752D9">
            <w:r>
              <w:t>Data Circuit-</w:t>
            </w:r>
            <w:proofErr w:type="spellStart"/>
            <w:r>
              <w:t>Terminating</w:t>
            </w:r>
            <w:proofErr w:type="spellEnd"/>
            <w:r>
              <w:t xml:space="preserve">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 xml:space="preserve">Request </w:t>
            </w:r>
            <w:proofErr w:type="spellStart"/>
            <w:r>
              <w:t>To</w:t>
            </w:r>
            <w:proofErr w:type="spellEnd"/>
            <w:r>
              <w:t xml:space="preserve"> Send</w:t>
            </w:r>
          </w:p>
        </w:tc>
      </w:tr>
      <w:tr w:rsidR="00B9089E" w:rsidTr="008024E7">
        <w:tc>
          <w:tcPr>
            <w:tcW w:w="1951" w:type="dxa"/>
          </w:tcPr>
          <w:p w:rsidR="00B9089E" w:rsidRDefault="00B9089E" w:rsidP="007F5CAA">
            <w:r>
              <w:t>CTS</w:t>
            </w:r>
          </w:p>
        </w:tc>
        <w:tc>
          <w:tcPr>
            <w:tcW w:w="7261" w:type="dxa"/>
          </w:tcPr>
          <w:p w:rsidR="00B9089E" w:rsidRDefault="006D4469" w:rsidP="007F5CAA">
            <w:r>
              <w:t xml:space="preserve">Clear </w:t>
            </w:r>
            <w:proofErr w:type="spellStart"/>
            <w:r>
              <w:t>To</w:t>
            </w:r>
            <w:proofErr w:type="spellEnd"/>
            <w:r>
              <w:t xml:space="preserve">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9A3216"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9A3216"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9A3216"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DB115B" w:rsidP="007F5CAA"/>
        </w:tc>
        <w:tc>
          <w:tcPr>
            <w:tcW w:w="7261" w:type="dxa"/>
          </w:tcPr>
          <w:p w:rsidR="00DB115B" w:rsidRDefault="00DB115B" w:rsidP="007F5CAA"/>
        </w:tc>
      </w:tr>
    </w:tbl>
    <w:p w:rsidR="00B9089E" w:rsidRDefault="00B9089E" w:rsidP="007F5CAA"/>
    <w:p w:rsidR="00D752D9" w:rsidRDefault="00D752D9" w:rsidP="007F5CAA"/>
    <w:p w:rsidR="00E91961" w:rsidRDefault="00E91961" w:rsidP="007F5CAA">
      <w:pPr>
        <w:sectPr w:rsidR="00E91961" w:rsidSect="00235C6E">
          <w:headerReference w:type="default" r:id="rId11"/>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0" w:name="_Toc485826586"/>
      <w:r>
        <w:lastRenderedPageBreak/>
        <w:t>1 Einleitung</w:t>
      </w:r>
      <w:bookmarkEnd w:id="10"/>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1" w:name="_Toc485826587"/>
      <w:r w:rsidRPr="0066560E">
        <w:lastRenderedPageBreak/>
        <w:t>2. Theoretische Grundlagen</w:t>
      </w:r>
      <w:bookmarkEnd w:id="11"/>
    </w:p>
    <w:p w:rsidR="001B1381" w:rsidRPr="0066560E" w:rsidRDefault="001B1381" w:rsidP="0066560E">
      <w:pPr>
        <w:pStyle w:val="berschrift2"/>
      </w:pPr>
      <w:bookmarkStart w:id="12" w:name="_Toc485826588"/>
      <w:r w:rsidRPr="0066560E">
        <w:t>2.1 Serielle Kommunikation</w:t>
      </w:r>
      <w:bookmarkEnd w:id="12"/>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Pr="00B462EE">
        <w:rPr>
          <w:highlight w:val="yellow"/>
        </w:rPr>
        <w:fldChar w:fldCharType="begin"/>
      </w:r>
      <w:r w:rsidRPr="00B462EE">
        <w:rPr>
          <w:highlight w:val="yellow"/>
        </w:rPr>
        <w:instrText xml:space="preserve"> REF _Ref481582226 \h </w:instrText>
      </w:r>
      <w:r>
        <w:rPr>
          <w:highlight w:val="yellow"/>
        </w:rPr>
        <w:instrText xml:space="preserve"> \* MERGEFORMAT </w:instrText>
      </w:r>
      <w:r w:rsidRPr="00B462EE">
        <w:rPr>
          <w:highlight w:val="yellow"/>
        </w:rPr>
      </w:r>
      <w:r w:rsidRPr="00B462EE">
        <w:rPr>
          <w:highlight w:val="yellow"/>
        </w:rPr>
        <w:fldChar w:fldCharType="separate"/>
      </w:r>
      <w:r w:rsidR="004D6DFD" w:rsidRPr="004D6DFD">
        <w:rPr>
          <w:highlight w:val="yellow"/>
        </w:rPr>
        <w:t xml:space="preserve">Abbildung </w:t>
      </w:r>
      <w:r w:rsidR="004D6DFD" w:rsidRPr="004D6DFD">
        <w:rPr>
          <w:noProof/>
          <w:highlight w:val="yellow"/>
        </w:rPr>
        <w:t>1</w:t>
      </w:r>
      <w:r w:rsidRPr="00B462EE">
        <w:rPr>
          <w:highlight w:val="yellow"/>
        </w:rPr>
        <w:fldChar w:fldCharType="end"/>
      </w:r>
      <w:r>
        <w:t xml:space="preserve"> 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3" w:name="_Ref481582226"/>
      <w:bookmarkStart w:id="14" w:name="_Toc485826613"/>
      <w:r>
        <w:t xml:space="preserve">Abbildung </w:t>
      </w:r>
      <w:fldSimple w:instr=" SEQ Abbildung \* ARABIC ">
        <w:r w:rsidR="009D4BBA">
          <w:rPr>
            <w:noProof/>
          </w:rPr>
          <w:t>1</w:t>
        </w:r>
      </w:fldSimple>
      <w:bookmarkEnd w:id="13"/>
      <w:r>
        <w:t>: Spannungsverhalten von bipolar NRZ-codierten binären Werten</w:t>
      </w:r>
      <w:bookmarkEnd w:id="14"/>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 xml:space="preserve">annung in der Leitung aufbaut als bei unipolaren Codierungen. Diese Störspannung entsteht durch den schnellen Wechsel mehrerer Signallevel der </w:t>
      </w:r>
      <w:proofErr w:type="gramStart"/>
      <w:r w:rsidR="005A5EC4">
        <w:t>gleich</w:t>
      </w:r>
      <w:proofErr w:type="gramEnd"/>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Pr="0032694F">
        <w:rPr>
          <w:highlight w:val="yellow"/>
        </w:rPr>
        <w:fldChar w:fldCharType="begin"/>
      </w:r>
      <w:r w:rsidRPr="0032694F">
        <w:rPr>
          <w:highlight w:val="yellow"/>
        </w:rPr>
        <w:instrText xml:space="preserve"> REF _Ref481581713 \h </w:instrText>
      </w:r>
      <w:r>
        <w:rPr>
          <w:highlight w:val="yellow"/>
        </w:rPr>
        <w:instrText xml:space="preserve"> \* MERGEFORMAT </w:instrText>
      </w:r>
      <w:r w:rsidRPr="0032694F">
        <w:rPr>
          <w:highlight w:val="yellow"/>
        </w:rPr>
      </w:r>
      <w:r w:rsidRPr="0032694F">
        <w:rPr>
          <w:highlight w:val="yellow"/>
        </w:rPr>
        <w:fldChar w:fldCharType="separate"/>
      </w:r>
      <w:r w:rsidR="004D6DFD" w:rsidRPr="004D6DFD">
        <w:rPr>
          <w:highlight w:val="yellow"/>
        </w:rPr>
        <w:t xml:space="preserve">Abbildung </w:t>
      </w:r>
      <w:r w:rsidR="004D6DFD" w:rsidRPr="004D6DFD">
        <w:rPr>
          <w:noProof/>
          <w:highlight w:val="yellow"/>
        </w:rPr>
        <w:t>2</w:t>
      </w:r>
      <w:r w:rsidRPr="0032694F">
        <w:rPr>
          <w:highlight w:val="yellow"/>
        </w:rPr>
        <w:fldChar w:fldCharType="end"/>
      </w:r>
      <w:r>
        <w:t xml:space="preserve"> 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5" w:name="_Ref481581713"/>
      <w:bookmarkStart w:id="16" w:name="_Toc485826614"/>
      <w:r>
        <w:t xml:space="preserve">Abbildung </w:t>
      </w:r>
      <w:fldSimple w:instr=" SEQ Abbildung \* ARABIC ">
        <w:r w:rsidR="009D4BBA">
          <w:rPr>
            <w:noProof/>
          </w:rPr>
          <w:t>2</w:t>
        </w:r>
      </w:fldSimple>
      <w:bookmarkEnd w:id="15"/>
      <w:r>
        <w:t>: Prinzip der asymmetrischen (a) und symmetrischen (b) Verbindung als Anwendung in der Tontechnik [</w:t>
      </w:r>
      <w:r w:rsidRPr="009E5D9E">
        <w:t>http://hbernstaedt.de/Test/Asm_Asm.jpg</w:t>
      </w:r>
      <w:r>
        <w:t>]</w:t>
      </w:r>
      <w:bookmarkEnd w:id="16"/>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1B1381" w:rsidRDefault="001B1381" w:rsidP="001B1381">
      <w:pPr>
        <w:pStyle w:val="berschrift2"/>
      </w:pPr>
      <w:bookmarkStart w:id="17" w:name="_Toc485826589"/>
      <w:r>
        <w:t>2.2 RS-232</w:t>
      </w:r>
      <w:bookmarkEnd w:id="17"/>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w:t>
      </w:r>
      <w:r>
        <w:lastRenderedPageBreak/>
        <w:t xml:space="preserve">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4D6DFD">
        <w:t xml:space="preserve">Abbildung </w:t>
      </w:r>
      <w:r w:rsidR="004D6DFD">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8" w:name="_Ref481742204"/>
      <w:bookmarkStart w:id="19" w:name="_Toc485826615"/>
      <w:r>
        <w:t xml:space="preserve">Abbildung </w:t>
      </w:r>
      <w:fldSimple w:instr=" SEQ Abbildung \* ARABIC ">
        <w:r w:rsidR="009D4BBA">
          <w:rPr>
            <w:noProof/>
          </w:rPr>
          <w:t>3</w:t>
        </w:r>
      </w:fldSimple>
      <w:bookmarkEnd w:id="18"/>
      <w:r>
        <w:t xml:space="preserve">: </w:t>
      </w:r>
      <w:proofErr w:type="spellStart"/>
      <w:r>
        <w:t>Pinbelegung</w:t>
      </w:r>
      <w:proofErr w:type="spellEnd"/>
      <w:r>
        <w:t xml:space="preserve"> des 9-poligen D-Sub-Steckers [</w:t>
      </w:r>
      <w:r w:rsidRPr="000E1311">
        <w:t>https://www.db9-pinout.com/db9-pinout/db9-pinout.gif</w:t>
      </w:r>
      <w:r>
        <w:t>]</w:t>
      </w:r>
      <w:bookmarkEnd w:id="19"/>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0" w:name="_Ref481748031"/>
      <w:bookmarkStart w:id="21" w:name="_Toc485826616"/>
      <w:r>
        <w:t xml:space="preserve">Abbildung </w:t>
      </w:r>
      <w:fldSimple w:instr=" SEQ Abbildung \* ARABIC ">
        <w:r w:rsidR="009D4BBA">
          <w:rPr>
            <w:noProof/>
          </w:rPr>
          <w:t>4</w:t>
        </w:r>
      </w:fldSimple>
      <w:bookmarkEnd w:id="20"/>
      <w:r>
        <w:t>: Rahmenbildung nach RS-232 mit 8 Datenbits und einem Stoppbit [Frenzel Handbook]</w:t>
      </w:r>
      <w:bookmarkEnd w:id="21"/>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4D6DFD">
        <w:t xml:space="preserve">Abbildung </w:t>
      </w:r>
      <w:r w:rsidR="004D6DFD">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2" w:name="_Toc485826590"/>
      <w:r w:rsidRPr="008148DA">
        <w:t>2.3 Datenbanken</w:t>
      </w:r>
      <w:bookmarkEnd w:id="22"/>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3" w:name="_Toc485826617"/>
      <w:r>
        <w:t xml:space="preserve">Abbildung </w:t>
      </w:r>
      <w:fldSimple w:instr=" SEQ Abbildung \* ARABIC ">
        <w:r w:rsidR="009D4BBA">
          <w:rPr>
            <w:noProof/>
          </w:rPr>
          <w:t>5</w:t>
        </w:r>
      </w:fldSimple>
      <w:r>
        <w:t xml:space="preserve">: </w:t>
      </w:r>
      <w:r w:rsidRPr="00ED10A4">
        <w:t>Beispielhafter Aufbau einer Tabelle als Teil einer relationalen Datenbank</w:t>
      </w:r>
      <w:bookmarkEnd w:id="23"/>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4" w:name="_Ref482264809"/>
      <w:bookmarkStart w:id="25" w:name="_Toc485826618"/>
      <w:r>
        <w:t xml:space="preserve">Abbildung </w:t>
      </w:r>
      <w:fldSimple w:instr=" SEQ Abbildung \* ARABIC ">
        <w:r w:rsidR="009D4BBA">
          <w:rPr>
            <w:noProof/>
          </w:rPr>
          <w:t>6</w:t>
        </w:r>
      </w:fldSimple>
      <w:bookmarkEnd w:id="24"/>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5"/>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4D6DFD">
        <w:t xml:space="preserve">Abbildung </w:t>
      </w:r>
      <w:r w:rsidR="004D6DFD">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1B1381" w:rsidRDefault="001B1381" w:rsidP="001B1381">
      <w:pPr>
        <w:pStyle w:val="berschrift2"/>
      </w:pPr>
      <w:bookmarkStart w:id="26" w:name="_Toc485826591"/>
      <w:r w:rsidRPr="00600E56">
        <w:t xml:space="preserve">2.4 </w:t>
      </w:r>
      <w:proofErr w:type="spellStart"/>
      <w:r>
        <w:t>Softwarestacks</w:t>
      </w:r>
      <w:bookmarkEnd w:id="26"/>
      <w:proofErr w:type="spellEnd"/>
    </w:p>
    <w:p w:rsidR="001B1381" w:rsidRDefault="00C456B0" w:rsidP="001B1381">
      <w:r>
        <w:lastRenderedPageBreak/>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7" w:name="_Toc485826592"/>
      <w:r>
        <w:t>2.4.1 Webservices</w:t>
      </w:r>
      <w:bookmarkEnd w:id="27"/>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4D6DFD">
        <w:t xml:space="preserve">Abbildung </w:t>
      </w:r>
      <w:r w:rsidR="004D6DFD">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8">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8" w:name="_Ref482863849"/>
      <w:bookmarkStart w:id="29" w:name="_Toc485826619"/>
      <w:r>
        <w:t xml:space="preserve">Abbildung </w:t>
      </w:r>
      <w:fldSimple w:instr=" SEQ Abbildung \* ARABIC ">
        <w:r w:rsidR="009D4BBA">
          <w:rPr>
            <w:noProof/>
          </w:rPr>
          <w:t>7</w:t>
        </w:r>
      </w:fldSimple>
      <w:bookmarkEnd w:id="28"/>
      <w:r>
        <w:t>: Aufbau des LAMP-Pakets (</w:t>
      </w:r>
      <w:r w:rsidRPr="006A243F">
        <w:t>https://i2.wp.com/blog.novatrend.ch/wp-content/uploads/2014/11/LAMP.png</w:t>
      </w:r>
      <w:r>
        <w:t>)</w:t>
      </w:r>
      <w:bookmarkEnd w:id="29"/>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4D6DFD">
        <w:t xml:space="preserve">Abbildung </w:t>
      </w:r>
      <w:r w:rsidR="004D6DFD">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0" w:name="_Ref482866560"/>
      <w:bookmarkStart w:id="31" w:name="_Toc485826620"/>
      <w:r>
        <w:t xml:space="preserve">Abbildung </w:t>
      </w:r>
      <w:fldSimple w:instr=" SEQ Abbildung \* ARABIC ">
        <w:r w:rsidR="009D4BBA">
          <w:rPr>
            <w:noProof/>
          </w:rPr>
          <w:t>8</w:t>
        </w:r>
      </w:fldSimple>
      <w:bookmarkEnd w:id="30"/>
      <w:r>
        <w:t>: Dynamische Erstellung von Inhalten mit PHP (</w:t>
      </w:r>
      <w:r w:rsidRPr="00253636">
        <w:t>https://de.wikipedia.org/wiki/LAMP_(Softwarepaket)#/media/File:PHP_funktionsweise.svg)</w:t>
      </w:r>
      <w:bookmarkEnd w:id="31"/>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2" w:name="_Toc485826593"/>
      <w:r>
        <w:t>2.4.2 C#</w:t>
      </w:r>
      <w:bookmarkEnd w:id="32"/>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1B1381" w:rsidRDefault="001B1381" w:rsidP="001B1381">
      <w:pPr>
        <w:pStyle w:val="berschrift1"/>
      </w:pPr>
      <w:bookmarkStart w:id="33" w:name="_Toc485826594"/>
      <w:r>
        <w:t>3 Konzeption</w:t>
      </w:r>
      <w:bookmarkEnd w:id="33"/>
    </w:p>
    <w:p w:rsidR="001B1381" w:rsidRDefault="001B1381" w:rsidP="001B1381">
      <w:pPr>
        <w:pStyle w:val="berschrift2"/>
      </w:pPr>
      <w:bookmarkStart w:id="34" w:name="_Toc485826595"/>
      <w:r>
        <w:t>3.1 Serverseitig</w:t>
      </w:r>
      <w:bookmarkEnd w:id="34"/>
    </w:p>
    <w:p w:rsidR="001B1381" w:rsidRDefault="001B1381" w:rsidP="001B1381">
      <w:pPr>
        <w:pStyle w:val="berschrift3"/>
      </w:pPr>
      <w:bookmarkStart w:id="35" w:name="_Toc485826596"/>
      <w:r>
        <w:t>3.1.1 Datenbank- und Speicherstruktur</w:t>
      </w:r>
      <w:bookmarkEnd w:id="35"/>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lastRenderedPageBreak/>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4D6DFD">
        <w:t xml:space="preserve">Abbildung </w:t>
      </w:r>
      <w:r w:rsidR="004D6DFD">
        <w:rPr>
          <w:noProof/>
        </w:rPr>
        <w:t>9</w:t>
      </w:r>
      <w:r>
        <w:fldChar w:fldCharType="end"/>
      </w:r>
      <w:r>
        <w:t xml:space="preserve"> gezeigt.</w:t>
      </w:r>
    </w:p>
    <w:p w:rsidR="001B1381" w:rsidRDefault="001B1381" w:rsidP="001B1381">
      <w:pPr>
        <w:keepNext/>
      </w:pPr>
      <w:r>
        <w:rPr>
          <w:noProof/>
          <w:lang w:eastAsia="de-DE"/>
        </w:rPr>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6" w:name="_Ref482882933"/>
      <w:bookmarkStart w:id="37" w:name="_Toc485826621"/>
      <w:r>
        <w:t xml:space="preserve">Abbildung </w:t>
      </w:r>
      <w:fldSimple w:instr=" SEQ Abbildung \* ARABIC ">
        <w:r w:rsidR="009D4BBA">
          <w:rPr>
            <w:noProof/>
          </w:rPr>
          <w:t>9</w:t>
        </w:r>
      </w:fldSimple>
      <w:bookmarkEnd w:id="36"/>
      <w:r>
        <w:t>: Konzeptionelle Datenbankstruktur mit Attributen und zugehörigen Datentypen</w:t>
      </w:r>
      <w:bookmarkEnd w:id="37"/>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w:t>
      </w:r>
      <w:r>
        <w:lastRenderedPageBreak/>
        <w:t xml:space="preserve">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Als zentrale Tabelle wurden die Lieferungen gewählt. Jede gelieferte Chemikalie sollte in diese Tabelle eingetragen werden, unter Angabe von lieferungsspezifischen 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1B1381" w:rsidRDefault="001B1381" w:rsidP="001B1381">
      <w:pPr>
        <w:pStyle w:val="berschrift3"/>
      </w:pPr>
      <w:bookmarkStart w:id="38" w:name="_Toc485826597"/>
      <w:r>
        <w:t>3.1.2 Webinterface</w:t>
      </w:r>
      <w:bookmarkEnd w:id="38"/>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lastRenderedPageBreak/>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Datensätze anderer Tabellen darstellen, sollten Drop-Down-Listen für die Auswahl der hinterlegten Datensätze bereitgestellt werden. Nach Bestätigung der Eingaben sollten alle Werte auf Konformität mit </w:t>
      </w:r>
      <w:proofErr w:type="gramStart"/>
      <w:r>
        <w:t>den</w:t>
      </w:r>
      <w:proofErr w:type="gramEnd"/>
      <w:r>
        <w:t>,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lastRenderedPageBreak/>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9" w:name="_Toc485826598"/>
      <w:r>
        <w:t>3.1.3 Zugangsbeschränkung und Rechteverwaltung</w:t>
      </w:r>
      <w:bookmarkEnd w:id="39"/>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1B1381" w:rsidRDefault="001B1381" w:rsidP="001B1381">
      <w:pPr>
        <w:pStyle w:val="berschrift2"/>
      </w:pPr>
      <w:bookmarkStart w:id="40" w:name="_Toc485826599"/>
      <w:r>
        <w:t>3.2 Clientseitig</w:t>
      </w:r>
      <w:bookmarkEnd w:id="40"/>
    </w:p>
    <w:p w:rsidR="001B1381" w:rsidRDefault="001B1381" w:rsidP="001B1381">
      <w:pPr>
        <w:pStyle w:val="berschrift3"/>
      </w:pPr>
      <w:bookmarkStart w:id="41" w:name="_Toc485826600"/>
      <w:r>
        <w:t>3.2.1 Benutzeroberfläche</w:t>
      </w:r>
      <w:bookmarkEnd w:id="41"/>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lastRenderedPageBreak/>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2" w:name="_Toc485826601"/>
      <w:r>
        <w:t>3.2.2 Serielle Schnittstelle zur Waage</w:t>
      </w:r>
      <w:bookmarkEnd w:id="42"/>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 xml:space="preserve">Es sollte anschließend ein Modul programmiert werden, über das die Kommunikation mit der Waage realisiert werden sollte. Dieses Modul sollte einerseits in der Lage </w:t>
      </w:r>
      <w:r>
        <w:lastRenderedPageBreak/>
        <w:t>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3" w:name="_Toc485826602"/>
      <w:r>
        <w:t>3.2.3 Datenbankschnittstelle</w:t>
      </w:r>
      <w:bookmarkEnd w:id="43"/>
    </w:p>
    <w:p w:rsidR="001B1381" w:rsidRDefault="001B1381" w:rsidP="001B138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Chemikalienverbrauch, bereitstellen. Das Modul sollte dabei eine Abstraktionsschicht zwischen der Benutzeroberfläche und der Datenbank darstellen, um die Ausführung von ungewollten und potentiell schädlichen SQL-Befehlen durch die Nutzer zu verhindern.</w:t>
      </w:r>
    </w:p>
    <w:p w:rsidR="001B1381" w:rsidRDefault="001B1381" w:rsidP="001B1381">
      <w:pPr>
        <w:pStyle w:val="berschrift1"/>
      </w:pPr>
      <w:bookmarkStart w:id="44" w:name="_Toc485826603"/>
      <w:r>
        <w:t>4 Geräte und Software</w:t>
      </w:r>
      <w:bookmarkEnd w:id="44"/>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r>
        <w:t xml:space="preserve">Tabelle </w:t>
      </w:r>
      <w:fldSimple w:instr=" SEQ Tabelle \* ARABIC ">
        <w:r w:rsidR="004D6DFD">
          <w:rPr>
            <w:noProof/>
          </w:rPr>
          <w:t>1</w:t>
        </w:r>
      </w:fldSimple>
      <w:r>
        <w:t>: Liste der verwendeten Entwicklungsumgebungen</w:t>
      </w:r>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r>
        <w:lastRenderedPageBreak/>
        <w:t xml:space="preserve">Tabelle </w:t>
      </w:r>
      <w:fldSimple w:instr=" SEQ Tabelle \* ARABIC ">
        <w:r w:rsidR="004D6DFD">
          <w:rPr>
            <w:noProof/>
          </w:rPr>
          <w:t>2</w:t>
        </w:r>
      </w:fldSimple>
      <w:r>
        <w:t>: Liste der verwendeten Softwarepakete und Programmierwerkzeuge</w:t>
      </w:r>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1B1381" w:rsidRDefault="001B1381" w:rsidP="001B1381">
      <w:pPr>
        <w:pStyle w:val="berschrift1"/>
      </w:pPr>
      <w:bookmarkStart w:id="45" w:name="_Toc485826604"/>
      <w:r>
        <w:t>5 Implementation</w:t>
      </w:r>
      <w:bookmarkEnd w:id="45"/>
    </w:p>
    <w:p w:rsidR="001B1381" w:rsidRDefault="001B1381" w:rsidP="001B1381">
      <w:pPr>
        <w:pStyle w:val="berschrift2"/>
      </w:pPr>
      <w:bookmarkStart w:id="46" w:name="_Toc485826605"/>
      <w:r>
        <w:t>5.1 Serverseitig</w:t>
      </w:r>
      <w:bookmarkEnd w:id="46"/>
    </w:p>
    <w:p w:rsidR="001B1381" w:rsidRDefault="001B1381" w:rsidP="001B1381">
      <w:pPr>
        <w:pStyle w:val="berschrift3"/>
      </w:pPr>
      <w:bookmarkStart w:id="47" w:name="_Toc485826606"/>
      <w:r>
        <w:t>5.1.1 Datenbank- und Speicherstruktur</w:t>
      </w:r>
      <w:bookmarkEnd w:id="47"/>
    </w:p>
    <w:p w:rsidR="001B1381" w:rsidRDefault="001B1381" w:rsidP="001B1381">
      <w:r>
        <w:t xml:space="preserve">Die unter </w:t>
      </w:r>
      <w:r w:rsidRPr="000D6FD4">
        <w:rPr>
          <w:highlight w:val="yellow"/>
        </w:rPr>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4D6DFD">
        <w:t xml:space="preserve">Abbildung </w:t>
      </w:r>
      <w:r w:rsidR="004D6DFD">
        <w:rPr>
          <w:noProof/>
        </w:rPr>
        <w:t>10</w:t>
      </w:r>
      <w:r>
        <w:fldChar w:fldCharType="end"/>
      </w:r>
      <w:r>
        <w:t xml:space="preserve"> gezeigt:</w:t>
      </w:r>
    </w:p>
    <w:p w:rsidR="001B1381" w:rsidRDefault="001B1381" w:rsidP="001B1381">
      <w:pPr>
        <w:keepNext/>
      </w:pPr>
      <w:r>
        <w:rPr>
          <w:noProof/>
          <w:lang w:eastAsia="de-DE"/>
        </w:rPr>
        <w:lastRenderedPageBreak/>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48" w:name="_Ref484093904"/>
      <w:bookmarkStart w:id="49" w:name="_Toc485826622"/>
      <w:r>
        <w:t xml:space="preserve">Abbildung </w:t>
      </w:r>
      <w:fldSimple w:instr=" SEQ Abbildung \* ARABIC ">
        <w:r w:rsidR="009D4BBA">
          <w:rPr>
            <w:noProof/>
          </w:rPr>
          <w:t>10</w:t>
        </w:r>
      </w:fldSimple>
      <w:bookmarkEnd w:id="48"/>
      <w:r>
        <w:t>: Implementierte Datenbankstruktur des Chemikalienverzeichnisses mit Attributen und zugehörigen Datentypen</w:t>
      </w:r>
      <w:bookmarkEnd w:id="49"/>
    </w:p>
    <w:p w:rsidR="001B1381" w:rsidRDefault="001B1381" w:rsidP="001B1381">
      <w:r>
        <w:t xml:space="preserve">Verglichen mit der Konzeption, in </w:t>
      </w:r>
      <w:r>
        <w:fldChar w:fldCharType="begin"/>
      </w:r>
      <w:r>
        <w:instrText xml:space="preserve"> REF _Ref482882933 \h </w:instrText>
      </w:r>
      <w:r>
        <w:fldChar w:fldCharType="separate"/>
      </w:r>
      <w:r w:rsidR="004D6DFD">
        <w:t xml:space="preserve">Abbildung </w:t>
      </w:r>
      <w:r w:rsidR="004D6DFD">
        <w:rPr>
          <w:noProof/>
        </w:rPr>
        <w:t>9</w:t>
      </w:r>
      <w:r>
        <w:fldChar w:fldCharType="end"/>
      </w:r>
      <w:r>
        <w:t xml:space="preserve"> gezeigt, wurde</w:t>
      </w:r>
      <w:r w:rsidR="00750A42">
        <w:t>n</w:t>
      </w:r>
      <w:r>
        <w:t xml:space="preserve"> in der finalen Struktur 4 weitere Tabellen integriert sowie jeweils ein zusätzliches Attribut in die Tabellen „</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w:t>
      </w:r>
      <w:r>
        <w:lastRenderedPageBreak/>
        <w:t>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50" w:name="_Toc485826607"/>
      <w:r>
        <w:t>5.1.2 Webinterface</w:t>
      </w:r>
      <w:bookmarkEnd w:id="50"/>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lastRenderedPageBreak/>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4D6DFD">
        <w:t xml:space="preserve">Abbildung </w:t>
      </w:r>
      <w:r w:rsidR="004D6DFD">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1" w:name="_Ref484166229"/>
      <w:bookmarkStart w:id="52" w:name="_Toc485826623"/>
      <w:r>
        <w:t xml:space="preserve">Abbildung </w:t>
      </w:r>
      <w:fldSimple w:instr=" SEQ Abbildung \* ARABIC ">
        <w:r w:rsidR="009D4BBA">
          <w:rPr>
            <w:noProof/>
          </w:rPr>
          <w:t>11</w:t>
        </w:r>
      </w:fldSimple>
      <w:bookmarkEnd w:id="51"/>
      <w:r>
        <w:t>: Ausschnitt der Übersichtsseite für die gefilterte Anzeige von Chemikalienlieferungen</w:t>
      </w:r>
      <w:bookmarkEnd w:id="52"/>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lastRenderedPageBreak/>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AA164B">
        <w:t xml:space="preserve">Abbildung </w:t>
      </w:r>
      <w:r w:rsidR="00AA164B">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2EC3CFA9" wp14:editId="29024BEE">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3" w:name="_Toc485826624"/>
      <w:bookmarkStart w:id="54" w:name="_Ref485902807"/>
      <w:r>
        <w:t xml:space="preserve">Abbildung </w:t>
      </w:r>
      <w:fldSimple w:instr=" SEQ Abbildung \* ARABIC ">
        <w:r w:rsidR="009D4BBA">
          <w:rPr>
            <w:noProof/>
          </w:rPr>
          <w:t>12</w:t>
        </w:r>
      </w:fldSimple>
      <w:bookmarkEnd w:id="54"/>
      <w:r>
        <w:t>: Detailansicht einer beispielhaften Lieferung</w:t>
      </w:r>
      <w:bookmarkEnd w:id="53"/>
    </w:p>
    <w:p w:rsidR="00103477" w:rsidRDefault="005923C9" w:rsidP="001B1381">
      <w:r>
        <w:t>Am rechten Rand der Tabelle</w:t>
      </w:r>
      <w:r w:rsidR="00A24DFE">
        <w:t xml:space="preserve"> in </w:t>
      </w:r>
      <w:r w:rsidR="00A24DFE">
        <w:fldChar w:fldCharType="begin"/>
      </w:r>
      <w:r w:rsidR="00A24DFE">
        <w:instrText xml:space="preserve"> REF _Ref484166229 \h </w:instrText>
      </w:r>
      <w:r w:rsidR="00A24DFE">
        <w:fldChar w:fldCharType="separate"/>
      </w:r>
      <w:r w:rsidR="004D6DFD">
        <w:t xml:space="preserve">Abbildung </w:t>
      </w:r>
      <w:r w:rsidR="004D6DFD">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4D6DFD">
        <w:t xml:space="preserve">Abbildung </w:t>
      </w:r>
      <w:r w:rsidR="004D6DFD">
        <w:rPr>
          <w:noProof/>
        </w:rPr>
        <w:t>13</w:t>
      </w:r>
      <w:r w:rsidR="00781745">
        <w:fldChar w:fldCharType="end"/>
      </w:r>
      <w:r w:rsidR="00781745">
        <w:t>.</w:t>
      </w:r>
    </w:p>
    <w:p w:rsidR="00781745" w:rsidRDefault="00EE3386" w:rsidP="00781745">
      <w:pPr>
        <w:keepNext/>
      </w:pPr>
      <w:r>
        <w:rPr>
          <w:noProof/>
          <w:lang w:eastAsia="de-DE"/>
        </w:rPr>
        <w:lastRenderedPageBreak/>
        <w:drawing>
          <wp:inline distT="0" distB="0" distL="0" distR="0" wp14:anchorId="3E8385EF" wp14:editId="56B5EF39">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5" w:name="_Ref485388012"/>
      <w:bookmarkStart w:id="56" w:name="_Toc485826625"/>
      <w:r>
        <w:t xml:space="preserve">Abbildung </w:t>
      </w:r>
      <w:fldSimple w:instr=" SEQ Abbildung \* ARABIC ">
        <w:r w:rsidR="009D4BBA">
          <w:rPr>
            <w:noProof/>
          </w:rPr>
          <w:t>13</w:t>
        </w:r>
      </w:fldSimple>
      <w:bookmarkEnd w:id="55"/>
      <w:r>
        <w:t xml:space="preserve">: Struktur der </w:t>
      </w:r>
      <w:r w:rsidR="00094693">
        <w:t>Oberfläche</w:t>
      </w:r>
      <w:r>
        <w:t xml:space="preserve"> zum Einfügen und Bearbeiten von Lieferungen</w:t>
      </w:r>
      <w:bookmarkEnd w:id="56"/>
    </w:p>
    <w:p w:rsidR="00F451EC" w:rsidRDefault="00F451EC" w:rsidP="00710A77">
      <w:r>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eine umgerechnete Restmenge angeben muss</w:t>
      </w:r>
      <w:r w:rsidR="009C052B">
        <w:t>te</w:t>
      </w:r>
      <w:r w:rsidR="008B70C0">
        <w:t xml:space="preserve">. </w:t>
      </w:r>
      <w:r w:rsidR="009C052B" w:rsidRPr="0073373C">
        <w:rPr>
          <w:highlight w:val="yellow"/>
        </w:rPr>
        <w:t>Waren</w:t>
      </w:r>
      <w:r w:rsidR="008B70C0" w:rsidRPr="0073373C">
        <w:rPr>
          <w:highlight w:val="yellow"/>
        </w:rPr>
        <w:t xml:space="preserve"> alle Prüfungen erfolgt, w</w:t>
      </w:r>
      <w:r w:rsidR="009C052B" w:rsidRPr="0073373C">
        <w:rPr>
          <w:highlight w:val="yellow"/>
        </w:rPr>
        <w:t>u</w:t>
      </w:r>
      <w:r w:rsidR="008B70C0" w:rsidRPr="0073373C">
        <w:rPr>
          <w:highlight w:val="yellow"/>
        </w:rPr>
        <w:t>rd</w:t>
      </w:r>
      <w:r w:rsidR="009C052B" w:rsidRPr="0073373C">
        <w:rPr>
          <w:highlight w:val="yellow"/>
        </w:rPr>
        <w:t>e</w:t>
      </w:r>
      <w:r w:rsidR="008B70C0" w:rsidRPr="0073373C">
        <w:rPr>
          <w:highlight w:val="yellow"/>
        </w:rPr>
        <w:t xml:space="preserve"> der Eintrag in der Datenbank gespeichert oder aktualisiert. Die Liefermenge w</w:t>
      </w:r>
      <w:r w:rsidR="009C052B" w:rsidRPr="0073373C">
        <w:rPr>
          <w:highlight w:val="yellow"/>
        </w:rPr>
        <w:t>u</w:t>
      </w:r>
      <w:r w:rsidR="008B70C0" w:rsidRPr="0073373C">
        <w:rPr>
          <w:highlight w:val="yellow"/>
        </w:rPr>
        <w:t>rd</w:t>
      </w:r>
      <w:r w:rsidR="009C052B" w:rsidRPr="0073373C">
        <w:rPr>
          <w:highlight w:val="yellow"/>
        </w:rPr>
        <w:t>e</w:t>
      </w:r>
      <w:r w:rsidR="008B70C0" w:rsidRPr="0073373C">
        <w:rPr>
          <w:highlight w:val="yellow"/>
        </w:rPr>
        <w:t xml:space="preserve"> dabei in Gramm umgerechnet</w:t>
      </w:r>
      <w:r w:rsidR="0077461F" w:rsidRPr="0073373C">
        <w:rPr>
          <w:highlight w:val="yellow"/>
        </w:rPr>
        <w:t xml:space="preserve"> und als Restmenge </w:t>
      </w:r>
      <w:r w:rsidR="009C052B" w:rsidRPr="0073373C">
        <w:rPr>
          <w:highlight w:val="yellow"/>
        </w:rPr>
        <w:t>eingetragen</w:t>
      </w:r>
      <w:r w:rsidR="008B70C0" w:rsidRPr="0073373C">
        <w:rPr>
          <w:highlight w:val="yellow"/>
        </w:rPr>
        <w:t xml:space="preserve">. </w:t>
      </w:r>
      <w:r w:rsidR="009C052B" w:rsidRPr="0073373C">
        <w:rPr>
          <w:highlight w:val="yellow"/>
        </w:rPr>
        <w:t>War</w:t>
      </w:r>
      <w:r w:rsidR="008B70C0" w:rsidRPr="0073373C">
        <w:rPr>
          <w:highlight w:val="yellow"/>
        </w:rPr>
        <w:t xml:space="preserve"> kein Gewicht, sondern beispielsweise ein Volumen gegeben, </w:t>
      </w:r>
      <w:r w:rsidR="0077461F" w:rsidRPr="0073373C">
        <w:rPr>
          <w:highlight w:val="yellow"/>
        </w:rPr>
        <w:t>w</w:t>
      </w:r>
      <w:r w:rsidR="009C052B" w:rsidRPr="0073373C">
        <w:rPr>
          <w:highlight w:val="yellow"/>
        </w:rPr>
        <w:t>u</w:t>
      </w:r>
      <w:r w:rsidR="0077461F" w:rsidRPr="0073373C">
        <w:rPr>
          <w:highlight w:val="yellow"/>
        </w:rPr>
        <w:t>rd</w:t>
      </w:r>
      <w:r w:rsidR="009C052B" w:rsidRPr="0073373C">
        <w:rPr>
          <w:highlight w:val="yellow"/>
        </w:rPr>
        <w:t>e</w:t>
      </w:r>
      <w:r w:rsidR="0077461F" w:rsidRPr="0073373C">
        <w:rPr>
          <w:highlight w:val="yellow"/>
        </w:rPr>
        <w:t xml:space="preserve"> als Restmenge automatisch 0 g </w:t>
      </w:r>
      <w:r w:rsidR="00D63E67" w:rsidRPr="0073373C">
        <w:rPr>
          <w:highlight w:val="yellow"/>
        </w:rPr>
        <w:t>festgelegt</w:t>
      </w:r>
      <w:r w:rsidR="0077461F" w:rsidRPr="0073373C">
        <w:rPr>
          <w:highlight w:val="yellow"/>
        </w:rPr>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xml:space="preserve">“ in </w:t>
      </w:r>
      <w:r w:rsidR="00D63E67">
        <w:lastRenderedPageBreak/>
        <w:t>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4D6DFD">
        <w:t xml:space="preserve">Abbildung </w:t>
      </w:r>
      <w:r w:rsidR="004D6DFD">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1CA74FE6" wp14:editId="59B0FD80">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7" w:name="_Ref485391500"/>
      <w:bookmarkStart w:id="58" w:name="_Toc485826626"/>
      <w:r>
        <w:t xml:space="preserve">Abbildung </w:t>
      </w:r>
      <w:fldSimple w:instr=" SEQ Abbildung \* ARABIC ">
        <w:r w:rsidR="009D4BBA">
          <w:rPr>
            <w:noProof/>
          </w:rPr>
          <w:t>14</w:t>
        </w:r>
      </w:fldSimple>
      <w:bookmarkEnd w:id="57"/>
      <w:r>
        <w:t xml:space="preserve">: </w:t>
      </w:r>
      <w:r w:rsidRPr="00A8632E">
        <w:t>Struktur der Oberfl</w:t>
      </w:r>
      <w:r>
        <w:t>äche zum Eintragen neuer Chemikalien</w:t>
      </w:r>
      <w:bookmarkEnd w:id="58"/>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rden dabei mit dem in der Abbildung um GHS01 gezeigten blauen Rahmen 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wird, k</w:t>
      </w:r>
      <w:r w:rsidR="003646F5">
        <w:t>o</w:t>
      </w:r>
      <w:r w:rsidR="00420930">
        <w:t>nn</w:t>
      </w:r>
      <w:r w:rsidR="003646F5">
        <w:t>te</w:t>
      </w:r>
      <w:r w:rsidR="00420930">
        <w:t xml:space="preserve"> aber manuell entfernt werden.</w:t>
      </w:r>
    </w:p>
    <w:p w:rsidR="00750B27"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 xml:space="preserve">rden nach dem </w:t>
      </w:r>
      <w:r w:rsidR="00155CCE">
        <w:lastRenderedPageBreak/>
        <w:t>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657319" w:rsidRDefault="00657319" w:rsidP="007F5CAA"/>
    <w:p w:rsidR="00593D3F" w:rsidRDefault="00324D4A" w:rsidP="00324D4A">
      <w:pPr>
        <w:pStyle w:val="berschrift3"/>
      </w:pPr>
      <w:bookmarkStart w:id="59" w:name="_Toc485826608"/>
      <w:r>
        <w:t>5.1.3 Rezepte definieren und verwalten</w:t>
      </w:r>
      <w:bookmarkEnd w:id="59"/>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benötigten Rezepten möglich sein. Ein Ausschnitt der Nutzeroberfläche ist in </w:t>
      </w:r>
      <w:r w:rsidR="009C565A">
        <w:fldChar w:fldCharType="begin"/>
      </w:r>
      <w:r w:rsidR="009C565A">
        <w:instrText xml:space="preserve"> REF _Ref485723087 \h </w:instrText>
      </w:r>
      <w:r w:rsidR="009C565A">
        <w:fldChar w:fldCharType="separate"/>
      </w:r>
      <w:r w:rsidR="004D6DFD">
        <w:t xml:space="preserve">Abbildung </w:t>
      </w:r>
      <w:r w:rsidR="004D6DFD">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0" w:name="_Ref485723087"/>
      <w:bookmarkStart w:id="61" w:name="_Toc485826627"/>
      <w:r>
        <w:t xml:space="preserve">Abbildung </w:t>
      </w:r>
      <w:fldSimple w:instr=" SEQ Abbildung \* ARABIC ">
        <w:r w:rsidR="009D4BBA">
          <w:rPr>
            <w:noProof/>
          </w:rPr>
          <w:t>15</w:t>
        </w:r>
      </w:fldSimple>
      <w:bookmarkEnd w:id="60"/>
      <w:r>
        <w:t>: Nutzeroberfläche für die Verwaltung von Rezepten im Webinterface</w:t>
      </w:r>
      <w:bookmarkEnd w:id="61"/>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gezeigt.</w:t>
      </w:r>
    </w:p>
    <w:p w:rsidR="006C5663" w:rsidRDefault="00703C26" w:rsidP="006C5663">
      <w:pPr>
        <w:keepNext/>
      </w:pPr>
      <w:r>
        <w:rPr>
          <w:noProof/>
          <w:lang w:eastAsia="de-DE"/>
        </w:rPr>
        <w:drawing>
          <wp:inline distT="0" distB="0" distL="0" distR="0" wp14:anchorId="72FF0C69" wp14:editId="3D8C0BE9">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2" w:name="_Toc485826628"/>
      <w:r>
        <w:t xml:space="preserve">Abbildung </w:t>
      </w:r>
      <w:fldSimple w:instr=" SEQ Abbildung \* ARABIC ">
        <w:r w:rsidR="009D4BBA">
          <w:rPr>
            <w:noProof/>
          </w:rPr>
          <w:t>16</w:t>
        </w:r>
      </w:fldSimple>
      <w:r>
        <w:t>: Formular für das Eintragen eines Rezeptes mit 5 Komponenten, teilweise gefüllt mit Beispielwerten</w:t>
      </w:r>
      <w:bookmarkEnd w:id="62"/>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3" w:name="_Toc485826609"/>
      <w:r>
        <w:t>5.1.4 Administrativer Bereich und Erweiterungen</w:t>
      </w:r>
      <w:bookmarkEnd w:id="63"/>
    </w:p>
    <w:p w:rsidR="00657319" w:rsidRDefault="00362F06" w:rsidP="00657319">
      <w:r>
        <w:t xml:space="preserve">Der administrative Bereich des Webinterfaces wurde nicht im Nutzerbereich verlinkt. Der Bereich </w:t>
      </w:r>
      <w:r w:rsidR="003471DD">
        <w:t>war</w:t>
      </w:r>
      <w:r>
        <w:t xml:space="preserve"> durch die manuelle Eingabe der Adresse „Hostname/</w:t>
      </w:r>
      <w:proofErr w:type="spellStart"/>
      <w:r>
        <w:t>ChemieDB</w:t>
      </w:r>
      <w:proofErr w:type="spellEnd"/>
      <w:r>
        <w:t>/</w:t>
      </w:r>
      <w:proofErr w:type="spellStart"/>
      <w: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OpenSource-Tool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w:t>
      </w:r>
      <w:r>
        <w:t xml:space="preserve">Ein Tool wurde für den erleichterten Import der Sicherheitsdatenblätter entwickelt, um schnell große Mengen Sicherheitsdatenblätter in der Datenbank zu speichern. Zuerst mussten die Datenblätter in einen festgelegten Ordner in dem Webserver kopiert </w:t>
      </w:r>
      <w:r>
        <w:lastRenderedPageBreak/>
        <w:t>werden, dann ko</w:t>
      </w:r>
      <w:r>
        <w:t>nn</w:t>
      </w:r>
      <w:r>
        <w:t>te</w:t>
      </w:r>
      <w:r>
        <w:t xml:space="preserve"> über das Interface der Import gestartet werden. Über eine mit C# geschriebene Anwendung w</w:t>
      </w:r>
      <w:r>
        <w:t>u</w:t>
      </w:r>
      <w:r>
        <w:t>rden alle Dateinamen auf unzulässige Zeichen wie Umlaute oder ’ß‘ überprüft und gegebenen</w:t>
      </w:r>
      <w:r>
        <w:t>falls angepasst. Anschließend wu</w:t>
      </w:r>
      <w:r>
        <w:t>rd</w:t>
      </w:r>
      <w:r>
        <w:t>e</w:t>
      </w:r>
      <w:r>
        <w:t xml:space="preserve"> mit PHP für jede Datei ein Link erstellt und in der Datenbank gespeichert.</w:t>
      </w:r>
    </w:p>
    <w:p w:rsidR="000239FB" w:rsidRDefault="000239FB" w:rsidP="00657319">
      <w:r>
        <w:t xml:space="preserve">Ein weiteres Tool erlaubt den Import der Datensätze aus dem Excel-Verzeichnis. Die mit C# geschriebene </w:t>
      </w:r>
      <w:r>
        <w:t>A</w:t>
      </w:r>
      <w:r>
        <w:t>nwendung gr</w:t>
      </w:r>
      <w:r>
        <w:t>iff</w:t>
      </w:r>
      <w:r>
        <w:t xml:space="preserve"> über die von Microsoft zur Verfügung gestellte </w:t>
      </w:r>
      <w:proofErr w:type="spellStart"/>
      <w:r>
        <w:t>Interop</w:t>
      </w:r>
      <w:proofErr w:type="spellEnd"/>
      <w:r>
        <w:t>-Schnittstelle auf das Verzeichnis zu und importiert</w:t>
      </w:r>
      <w:r>
        <w:t>e alle Daten in einen Zwischenspeicher</w:t>
      </w:r>
      <w:r>
        <w:t>.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Excel-Datei gesammelt und zum Download angeboten. Diese Funktion sollte die Lagerhaltung im Labor vereinfachen, indem die ausgedruckten Listen an dem Schrank befestigt wurden und somit die Such</w:t>
      </w:r>
      <w:r w:rsidR="007374E3">
        <w:t>e nach Chemikalien vereinfachten.</w:t>
      </w:r>
    </w:p>
    <w:p w:rsidR="00074C4B" w:rsidRDefault="00074C4B" w:rsidP="00074C4B">
      <w:pPr>
        <w:pStyle w:val="berschrift2"/>
      </w:pPr>
      <w:bookmarkStart w:id="64" w:name="_Toc485826610"/>
      <w:r>
        <w:t>5.2 Clientseitig</w:t>
      </w:r>
      <w:bookmarkEnd w:id="64"/>
    </w:p>
    <w:p w:rsidR="00074C4B" w:rsidRDefault="00074C4B" w:rsidP="00074C4B">
      <w:pPr>
        <w:pStyle w:val="berschrift3"/>
      </w:pPr>
      <w:bookmarkStart w:id="65" w:name="_Toc485826611"/>
      <w:r>
        <w:t>5.2.1 Benutzeroberfläche</w:t>
      </w:r>
      <w:bookmarkEnd w:id="65"/>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 xml:space="preserve">Bei Start des Programms wurde ein Anmeldefenster geöffnet, in dem der Bearbeiter die Zugangsdaten eingeben muss.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4D6DFD">
        <w:t xml:space="preserve">Abbildung </w:t>
      </w:r>
      <w:r w:rsidR="004D6DFD">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6" w:name="_Ref485824478"/>
      <w:bookmarkStart w:id="67" w:name="_Toc485826629"/>
      <w:r>
        <w:t xml:space="preserve">Abbildung </w:t>
      </w:r>
      <w:fldSimple w:instr=" SEQ Abbildung \* ARABIC ">
        <w:r w:rsidR="009D4BBA">
          <w:rPr>
            <w:noProof/>
          </w:rPr>
          <w:t>17</w:t>
        </w:r>
      </w:fldSimple>
      <w:bookmarkEnd w:id="66"/>
      <w:r>
        <w:t>: Initiale Oberfläche der clientseitigen Software</w:t>
      </w:r>
      <w:bookmarkEnd w:id="67"/>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w:t>
      </w:r>
      <w:r w:rsidR="00B0374F">
        <w:lastRenderedPageBreak/>
        <w:t xml:space="preserve">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4D6DFD">
        <w:t xml:space="preserve">Abbildung </w:t>
      </w:r>
      <w:r w:rsidR="004D6DFD">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68" w:name="_Ref485826573"/>
      <w:bookmarkStart w:id="69" w:name="_Toc485826630"/>
      <w:r>
        <w:t xml:space="preserve">Abbildung </w:t>
      </w:r>
      <w:fldSimple w:instr=" SEQ Abbildung \* ARABIC ">
        <w:r w:rsidR="009D4BBA">
          <w:rPr>
            <w:noProof/>
          </w:rPr>
          <w:t>18</w:t>
        </w:r>
      </w:fldSimple>
      <w:bookmarkEnd w:id="68"/>
      <w:r>
        <w:t>: Ausschnitt der graphischen Nutzeroberfläche nach Auswahl eines Rezeptes</w:t>
      </w:r>
      <w:bookmarkEnd w:id="69"/>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4D6DFD">
        <w:t xml:space="preserve">Abbildung </w:t>
      </w:r>
      <w:r w:rsidR="004D6DFD">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w:t>
      </w:r>
      <w:r w:rsidR="00AE71F3">
        <w:t xml:space="preserve">eingetragene </w:t>
      </w:r>
      <w:r w:rsidR="00DB2DFD">
        <w:t>Menge auf die Restmenge der gespeicherten Lieferung addiert.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er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r>
        <w:t>5.2.2 Serielle Schnittstelle</w:t>
      </w:r>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t xml:space="preserve">Abbildung </w:t>
      </w:r>
      <w:r>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0" w:name="_Ref485886674"/>
      <w:r>
        <w:t xml:space="preserve">Abbildung </w:t>
      </w:r>
      <w:fldSimple w:instr=" SEQ Abbildung \* ARABIC ">
        <w:r w:rsidR="009D4BBA">
          <w:rPr>
            <w:noProof/>
          </w:rPr>
          <w:t>19</w:t>
        </w:r>
      </w:fldSimple>
      <w:bookmarkEnd w:id="70"/>
      <w:r>
        <w:t>: Oberfläche zur Konfiguration der seriellen Schnittstelle in der clientseitigen Software</w:t>
      </w:r>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r>
        <w:t>5.2.3 Datenbankverbindung</w:t>
      </w:r>
    </w:p>
    <w:p w:rsidR="005629F6" w:rsidRDefault="002B7CD7" w:rsidP="007F5CAA">
      <w:r>
        <w:t xml:space="preserve">Für die Verbindung zu dem MySQL-Server wurde die OpenSource-Software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3F3FAB">
        <w:t xml:space="preserve">Abbildung </w:t>
      </w:r>
      <w:r w:rsidR="003F3FAB">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1" w:name="_Ref485889924"/>
      <w:r>
        <w:t xml:space="preserve">Abbildung </w:t>
      </w:r>
      <w:fldSimple w:instr=" SEQ Abbildung \* ARABIC ">
        <w:r>
          <w:rPr>
            <w:noProof/>
          </w:rPr>
          <w:t>20</w:t>
        </w:r>
      </w:fldSimple>
      <w:bookmarkEnd w:id="71"/>
      <w:r>
        <w:t>: Oberfläche zur Konfiguration der Datenbankverbindung in der clientseitigen Software</w:t>
      </w:r>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OpenSource-Projekt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w:t>
      </w:r>
      <w:r w:rsidR="00F53D9E">
        <w:t xml:space="preserve">“ von Defuse.ca. </w:t>
      </w:r>
      <w:r w:rsidR="00CC00D5">
        <w:t>Konnte die 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1A7238" w:rsidRDefault="00054412" w:rsidP="003F3FAB">
      <w:r>
        <w:t>Die in der Oberfläche erforderlichen Anmeldedaten entsprechen dabei nicht den Anmeldedaten für die Software oder das Webinterface, sondern sind</w:t>
      </w:r>
      <w:bookmarkStart w:id="72" w:name="_GoBack"/>
      <w:bookmarkEnd w:id="72"/>
      <w:r>
        <w:t xml:space="preserve">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E63BFC" w:rsidRDefault="00E63BFC" w:rsidP="007F5CAA"/>
    <w:p w:rsidR="00E63BFC" w:rsidRDefault="00E63BFC" w:rsidP="007F5CAA">
      <w:pPr>
        <w:sectPr w:rsidR="00E63BFC" w:rsidSect="00EE231D">
          <w:headerReference w:type="default" r:id="rId32"/>
          <w:pgSz w:w="11906" w:h="16838"/>
          <w:pgMar w:top="1417" w:right="1417" w:bottom="1134" w:left="1417" w:header="708" w:footer="708" w:gutter="0"/>
          <w:cols w:space="708"/>
          <w:docGrid w:linePitch="360"/>
        </w:sectPr>
      </w:pPr>
    </w:p>
    <w:p w:rsidR="00342203" w:rsidRDefault="00342203" w:rsidP="00EE231D">
      <w:pPr>
        <w:pStyle w:val="berschrift1"/>
      </w:pPr>
      <w:bookmarkStart w:id="73" w:name="_Toc318367895"/>
      <w:bookmarkStart w:id="74" w:name="_Toc485826612"/>
      <w:r>
        <w:lastRenderedPageBreak/>
        <w:t>Literaturverzeichnis</w:t>
      </w:r>
      <w:bookmarkEnd w:id="73"/>
      <w:bookmarkEnd w:id="74"/>
    </w:p>
    <w:tbl>
      <w:tblPr>
        <w:tblStyle w:val="Tabellenraster"/>
        <w:tblW w:w="0" w:type="auto"/>
        <w:tblLook w:val="04A0" w:firstRow="1" w:lastRow="0" w:firstColumn="1" w:lastColumn="0" w:noHBand="0" w:noVBand="1"/>
      </w:tblPr>
      <w:tblGrid>
        <w:gridCol w:w="483"/>
        <w:gridCol w:w="8805"/>
      </w:tblGrid>
      <w:tr w:rsidR="009C718D" w:rsidTr="009C718D">
        <w:tc>
          <w:tcPr>
            <w:tcW w:w="392" w:type="dxa"/>
          </w:tcPr>
          <w:p w:rsidR="009C718D" w:rsidRDefault="00A26F0E" w:rsidP="007F5CAA">
            <w:r>
              <w:t>1</w:t>
            </w:r>
          </w:p>
        </w:tc>
        <w:tc>
          <w:tcPr>
            <w:tcW w:w="8820" w:type="dxa"/>
          </w:tcPr>
          <w:p w:rsidR="009C718D" w:rsidRDefault="00837BC1" w:rsidP="007F5CAA">
            <w:r>
              <w:t>QUARTZY</w:t>
            </w:r>
            <w:r w:rsidR="00BA459C">
              <w:t xml:space="preserve"> </w:t>
            </w:r>
            <w:r>
              <w:t>(</w:t>
            </w:r>
            <w:r w:rsidR="00BA459C">
              <w:t>2015</w:t>
            </w:r>
            <w:r>
              <w:t>)</w:t>
            </w:r>
            <w:r w:rsidR="00BA459C">
              <w:t xml:space="preserve">: QUARTZY Teaching </w:t>
            </w:r>
            <w:proofErr w:type="spellStart"/>
            <w:r w:rsidR="00BA459C">
              <w:t>Presentation</w:t>
            </w:r>
            <w:proofErr w:type="spellEnd"/>
            <w:r w:rsidR="00BA459C">
              <w:t>, 2015</w:t>
            </w:r>
          </w:p>
        </w:tc>
      </w:tr>
      <w:tr w:rsidR="009C718D" w:rsidTr="009C718D">
        <w:tc>
          <w:tcPr>
            <w:tcW w:w="392" w:type="dxa"/>
          </w:tcPr>
          <w:p w:rsidR="009C718D" w:rsidRDefault="00A26F0E" w:rsidP="007F5CAA">
            <w:r>
              <w:t>2</w:t>
            </w:r>
          </w:p>
        </w:tc>
        <w:tc>
          <w:tcPr>
            <w:tcW w:w="8820"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9C718D">
        <w:tc>
          <w:tcPr>
            <w:tcW w:w="392" w:type="dxa"/>
          </w:tcPr>
          <w:p w:rsidR="009C718D" w:rsidRDefault="00A26F0E" w:rsidP="007F5CAA">
            <w:r>
              <w:t>3</w:t>
            </w:r>
          </w:p>
        </w:tc>
        <w:tc>
          <w:tcPr>
            <w:tcW w:w="8820"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9C718D">
        <w:tc>
          <w:tcPr>
            <w:tcW w:w="392" w:type="dxa"/>
          </w:tcPr>
          <w:p w:rsidR="009C718D" w:rsidRDefault="00A26F0E" w:rsidP="007F5CAA">
            <w:r>
              <w:t>4</w:t>
            </w:r>
          </w:p>
        </w:tc>
        <w:tc>
          <w:tcPr>
            <w:tcW w:w="8820"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9C718D">
        <w:tc>
          <w:tcPr>
            <w:tcW w:w="392" w:type="dxa"/>
          </w:tcPr>
          <w:p w:rsidR="009C718D" w:rsidRDefault="00A26F0E" w:rsidP="007F5CAA">
            <w:r>
              <w:t>5</w:t>
            </w:r>
          </w:p>
        </w:tc>
        <w:tc>
          <w:tcPr>
            <w:tcW w:w="8820" w:type="dxa"/>
          </w:tcPr>
          <w:p w:rsidR="009C718D" w:rsidRDefault="00726379" w:rsidP="007F5CAA">
            <w:r>
              <w:t xml:space="preserve">HULZEBOSCH, J. (2008): USB in der Elektronik, </w:t>
            </w:r>
            <w:r w:rsidR="00BA05A9">
              <w:t>Franzis Verlag, Poing, 2008</w:t>
            </w:r>
          </w:p>
        </w:tc>
      </w:tr>
      <w:tr w:rsidR="009C718D" w:rsidTr="009C718D">
        <w:tc>
          <w:tcPr>
            <w:tcW w:w="392" w:type="dxa"/>
          </w:tcPr>
          <w:p w:rsidR="009C718D" w:rsidRDefault="00A26F0E" w:rsidP="009C1BB4">
            <w:r>
              <w:t>6</w:t>
            </w:r>
          </w:p>
        </w:tc>
        <w:tc>
          <w:tcPr>
            <w:tcW w:w="8820"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9A3216" w:rsidTr="009C718D">
        <w:tc>
          <w:tcPr>
            <w:tcW w:w="392" w:type="dxa"/>
          </w:tcPr>
          <w:p w:rsidR="009C718D" w:rsidRDefault="00A26F0E" w:rsidP="007F5CAA">
            <w:r>
              <w:t>7</w:t>
            </w:r>
          </w:p>
        </w:tc>
        <w:tc>
          <w:tcPr>
            <w:tcW w:w="8820"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9A3216" w:rsidTr="009C718D">
        <w:tc>
          <w:tcPr>
            <w:tcW w:w="392" w:type="dxa"/>
          </w:tcPr>
          <w:p w:rsidR="009C718D" w:rsidRPr="007D0687" w:rsidRDefault="00A26F0E" w:rsidP="007F5CAA">
            <w:pPr>
              <w:rPr>
                <w:lang w:val="en-US"/>
              </w:rPr>
            </w:pPr>
            <w:r>
              <w:rPr>
                <w:lang w:val="en-US"/>
              </w:rPr>
              <w:t>8</w:t>
            </w:r>
          </w:p>
        </w:tc>
        <w:tc>
          <w:tcPr>
            <w:tcW w:w="8820"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9A3216" w:rsidTr="009C718D">
        <w:tc>
          <w:tcPr>
            <w:tcW w:w="392" w:type="dxa"/>
          </w:tcPr>
          <w:p w:rsidR="009C718D" w:rsidRPr="007D0687" w:rsidRDefault="00A26F0E" w:rsidP="007F5CAA">
            <w:pPr>
              <w:rPr>
                <w:lang w:val="en-US"/>
              </w:rPr>
            </w:pPr>
            <w:r>
              <w:rPr>
                <w:lang w:val="en-US"/>
              </w:rPr>
              <w:t>9</w:t>
            </w:r>
          </w:p>
        </w:tc>
        <w:tc>
          <w:tcPr>
            <w:tcW w:w="8820"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9A3216" w:rsidTr="009C718D">
        <w:tc>
          <w:tcPr>
            <w:tcW w:w="392" w:type="dxa"/>
          </w:tcPr>
          <w:p w:rsidR="009C718D" w:rsidRPr="007D0687" w:rsidRDefault="00A26F0E" w:rsidP="007F5CAA">
            <w:pPr>
              <w:rPr>
                <w:lang w:val="en-US"/>
              </w:rPr>
            </w:pPr>
            <w:r>
              <w:rPr>
                <w:lang w:val="en-US"/>
              </w:rPr>
              <w:t>10</w:t>
            </w:r>
          </w:p>
        </w:tc>
        <w:tc>
          <w:tcPr>
            <w:tcW w:w="8820" w:type="dxa"/>
          </w:tcPr>
          <w:p w:rsidR="009C718D" w:rsidRPr="00D77B69" w:rsidRDefault="00D77B69" w:rsidP="00902755">
            <w:pPr>
              <w:rPr>
                <w:lang w:val="en-US"/>
              </w:rPr>
            </w:pPr>
            <w:r w:rsidRPr="00D77B69">
              <w:rPr>
                <w:lang w:val="en-US"/>
              </w:rPr>
              <w:t>L</w:t>
            </w:r>
            <w:r w:rsidR="00902755">
              <w:rPr>
                <w:lang w:val="en-US"/>
              </w:rPr>
              <w:t>AKE</w:t>
            </w:r>
            <w:r w:rsidRPr="00D77B69">
              <w:rPr>
                <w:lang w:val="en-US"/>
              </w:rPr>
              <w:t xml:space="preserve">, L. et al. (2013): Concise Guide to Databases, </w:t>
            </w:r>
            <w:r w:rsidR="00902755">
              <w:rPr>
                <w:lang w:val="en-US"/>
              </w:rPr>
              <w:t xml:space="preserve">Springer </w:t>
            </w:r>
            <w:proofErr w:type="spellStart"/>
            <w:r w:rsidR="00902755">
              <w:rPr>
                <w:lang w:val="en-US"/>
              </w:rPr>
              <w:t>Verlag</w:t>
            </w:r>
            <w:proofErr w:type="spellEnd"/>
            <w:r w:rsidR="00902755">
              <w:rPr>
                <w:lang w:val="en-US"/>
              </w:rPr>
              <w:t>, London, 2013</w:t>
            </w:r>
          </w:p>
        </w:tc>
      </w:tr>
      <w:tr w:rsidR="009C718D" w:rsidRPr="00902755" w:rsidTr="009C718D">
        <w:tc>
          <w:tcPr>
            <w:tcW w:w="392" w:type="dxa"/>
          </w:tcPr>
          <w:p w:rsidR="009C718D" w:rsidRPr="00D77B69" w:rsidRDefault="00A26F0E" w:rsidP="007F5CAA">
            <w:pPr>
              <w:rPr>
                <w:lang w:val="en-US"/>
              </w:rPr>
            </w:pPr>
            <w:r>
              <w:rPr>
                <w:lang w:val="en-US"/>
              </w:rPr>
              <w:t>11</w:t>
            </w:r>
          </w:p>
        </w:tc>
        <w:tc>
          <w:tcPr>
            <w:tcW w:w="8820" w:type="dxa"/>
          </w:tcPr>
          <w:p w:rsidR="009C718D" w:rsidRPr="00902755" w:rsidRDefault="00902755" w:rsidP="007F5CAA">
            <w:r w:rsidRPr="00902755">
              <w:t>HOPPE-KIAUK, F. (2004): Entwicklung von Datenbankanwendungen</w:t>
            </w:r>
            <w:r>
              <w:t>, 2004</w:t>
            </w:r>
          </w:p>
        </w:tc>
      </w:tr>
      <w:tr w:rsidR="009C718D" w:rsidRPr="009A3216" w:rsidTr="009C718D">
        <w:tc>
          <w:tcPr>
            <w:tcW w:w="392" w:type="dxa"/>
          </w:tcPr>
          <w:p w:rsidR="009C718D" w:rsidRPr="00902755" w:rsidRDefault="00A26F0E" w:rsidP="007F5CAA">
            <w:r>
              <w:t>12</w:t>
            </w:r>
          </w:p>
        </w:tc>
        <w:tc>
          <w:tcPr>
            <w:tcW w:w="8820" w:type="dxa"/>
          </w:tcPr>
          <w:p w:rsidR="009C718D" w:rsidRPr="001C7401" w:rsidRDefault="001C7401"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9C718D" w:rsidRPr="009A3216" w:rsidTr="009C718D">
        <w:tc>
          <w:tcPr>
            <w:tcW w:w="392" w:type="dxa"/>
          </w:tcPr>
          <w:p w:rsidR="009C718D" w:rsidRPr="001C7401" w:rsidRDefault="00A26F0E" w:rsidP="007F5CAA">
            <w:pPr>
              <w:rPr>
                <w:lang w:val="en-US"/>
              </w:rPr>
            </w:pPr>
            <w:r>
              <w:rPr>
                <w:lang w:val="en-US"/>
              </w:rPr>
              <w:t>13</w:t>
            </w:r>
          </w:p>
        </w:tc>
        <w:tc>
          <w:tcPr>
            <w:tcW w:w="8820" w:type="dxa"/>
          </w:tcPr>
          <w:p w:rsidR="009C718D" w:rsidRPr="001C7401" w:rsidRDefault="005547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sidR="006F4359">
              <w:rPr>
                <w:lang w:val="en-US"/>
              </w:rPr>
              <w:t>, 2002</w:t>
            </w:r>
          </w:p>
        </w:tc>
      </w:tr>
      <w:tr w:rsidR="009C718D" w:rsidRPr="006F4359" w:rsidTr="009C718D">
        <w:tc>
          <w:tcPr>
            <w:tcW w:w="392" w:type="dxa"/>
          </w:tcPr>
          <w:p w:rsidR="009C718D" w:rsidRPr="001C7401" w:rsidRDefault="00A26F0E" w:rsidP="007F5CAA">
            <w:pPr>
              <w:rPr>
                <w:lang w:val="en-US"/>
              </w:rPr>
            </w:pPr>
            <w:r>
              <w:rPr>
                <w:lang w:val="en-US"/>
              </w:rPr>
              <w:t>14</w:t>
            </w:r>
          </w:p>
        </w:tc>
        <w:tc>
          <w:tcPr>
            <w:tcW w:w="8820" w:type="dxa"/>
          </w:tcPr>
          <w:p w:rsidR="009C718D" w:rsidRPr="006F4359" w:rsidRDefault="006F4359"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9C718D" w:rsidRPr="009A3216" w:rsidTr="009C718D">
        <w:tc>
          <w:tcPr>
            <w:tcW w:w="392" w:type="dxa"/>
          </w:tcPr>
          <w:p w:rsidR="009C718D" w:rsidRPr="006F4359" w:rsidRDefault="00A26F0E" w:rsidP="007F5CAA">
            <w:pPr>
              <w:rPr>
                <w:lang w:val="en-US"/>
              </w:rPr>
            </w:pPr>
            <w:r>
              <w:rPr>
                <w:lang w:val="en-US"/>
              </w:rPr>
              <w:t>15</w:t>
            </w:r>
          </w:p>
        </w:tc>
        <w:tc>
          <w:tcPr>
            <w:tcW w:w="8820" w:type="dxa"/>
          </w:tcPr>
          <w:p w:rsidR="009C718D" w:rsidRPr="006F4359" w:rsidRDefault="006F4359"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9C718D" w:rsidRPr="009A3216" w:rsidTr="009C718D">
        <w:tc>
          <w:tcPr>
            <w:tcW w:w="392" w:type="dxa"/>
          </w:tcPr>
          <w:p w:rsidR="009C718D" w:rsidRPr="006F4359" w:rsidRDefault="00837BC1" w:rsidP="007F5CAA">
            <w:pPr>
              <w:rPr>
                <w:lang w:val="en-US"/>
              </w:rPr>
            </w:pPr>
            <w:r>
              <w:rPr>
                <w:lang w:val="en-US"/>
              </w:rPr>
              <w:t>16</w:t>
            </w:r>
          </w:p>
        </w:tc>
        <w:tc>
          <w:tcPr>
            <w:tcW w:w="8820"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9C718D">
        <w:tc>
          <w:tcPr>
            <w:tcW w:w="392" w:type="dxa"/>
          </w:tcPr>
          <w:p w:rsidR="009C718D" w:rsidRPr="00A26F0E" w:rsidRDefault="00837BC1" w:rsidP="007F5CAA">
            <w:pPr>
              <w:rPr>
                <w:lang w:val="en-US"/>
              </w:rPr>
            </w:pPr>
            <w:r>
              <w:rPr>
                <w:lang w:val="en-US"/>
              </w:rPr>
              <w:t>17</w:t>
            </w:r>
          </w:p>
        </w:tc>
        <w:tc>
          <w:tcPr>
            <w:tcW w:w="8820" w:type="dxa"/>
          </w:tcPr>
          <w:p w:rsidR="009C718D" w:rsidRPr="00AC0390" w:rsidRDefault="00AC0390"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9C718D" w:rsidRPr="00AC0390" w:rsidTr="009C718D">
        <w:tc>
          <w:tcPr>
            <w:tcW w:w="392" w:type="dxa"/>
          </w:tcPr>
          <w:p w:rsidR="009C718D" w:rsidRPr="00AC0390" w:rsidRDefault="00837BC1" w:rsidP="007F5CAA">
            <w:pPr>
              <w:rPr>
                <w:lang w:val="en-US"/>
              </w:rPr>
            </w:pPr>
            <w:r>
              <w:rPr>
                <w:lang w:val="en-US"/>
              </w:rPr>
              <w:t>18</w:t>
            </w:r>
          </w:p>
        </w:tc>
        <w:tc>
          <w:tcPr>
            <w:tcW w:w="8820"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9A3216" w:rsidTr="009C718D">
        <w:tc>
          <w:tcPr>
            <w:tcW w:w="392" w:type="dxa"/>
          </w:tcPr>
          <w:p w:rsidR="009C718D" w:rsidRPr="00AC0390" w:rsidRDefault="00DE12FB" w:rsidP="007F5CAA">
            <w:r>
              <w:t>19</w:t>
            </w:r>
          </w:p>
        </w:tc>
        <w:tc>
          <w:tcPr>
            <w:tcW w:w="8820" w:type="dxa"/>
          </w:tcPr>
          <w:p w:rsidR="009C718D" w:rsidRPr="00837BC1" w:rsidRDefault="00837BC1"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9C718D" w:rsidRPr="009A3216" w:rsidTr="009C718D">
        <w:tc>
          <w:tcPr>
            <w:tcW w:w="392" w:type="dxa"/>
          </w:tcPr>
          <w:p w:rsidR="009C718D" w:rsidRPr="00837BC1" w:rsidRDefault="00DE12FB" w:rsidP="007F5CAA">
            <w:pPr>
              <w:rPr>
                <w:lang w:val="en-US"/>
              </w:rPr>
            </w:pPr>
            <w:r>
              <w:rPr>
                <w:lang w:val="en-US"/>
              </w:rPr>
              <w:lastRenderedPageBreak/>
              <w:t>20</w:t>
            </w:r>
          </w:p>
        </w:tc>
        <w:tc>
          <w:tcPr>
            <w:tcW w:w="8820"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9C718D">
        <w:tc>
          <w:tcPr>
            <w:tcW w:w="392" w:type="dxa"/>
          </w:tcPr>
          <w:p w:rsidR="009C718D" w:rsidRPr="00837BC1" w:rsidRDefault="00DE37C2" w:rsidP="007F5CAA">
            <w:pPr>
              <w:rPr>
                <w:lang w:val="en-US"/>
              </w:rPr>
            </w:pPr>
            <w:r>
              <w:rPr>
                <w:lang w:val="en-US"/>
              </w:rPr>
              <w:t>21</w:t>
            </w:r>
          </w:p>
        </w:tc>
        <w:tc>
          <w:tcPr>
            <w:tcW w:w="8820" w:type="dxa"/>
          </w:tcPr>
          <w:p w:rsidR="009C718D" w:rsidRPr="00DE37C2" w:rsidRDefault="00DE37C2" w:rsidP="007F5CAA">
            <w:r>
              <w:t>SEIDLER, K. et al. (2006): Das XAMPP-Handbuch, Addison-Wesley-Verlag, München, 2006</w:t>
            </w:r>
          </w:p>
        </w:tc>
      </w:tr>
      <w:tr w:rsidR="009C718D" w:rsidRPr="007A15CA" w:rsidTr="009C718D">
        <w:tc>
          <w:tcPr>
            <w:tcW w:w="392" w:type="dxa"/>
          </w:tcPr>
          <w:p w:rsidR="009C718D" w:rsidRPr="00DE37C2" w:rsidRDefault="00A672F0" w:rsidP="007F5CAA">
            <w:r>
              <w:t>22</w:t>
            </w:r>
          </w:p>
        </w:tc>
        <w:tc>
          <w:tcPr>
            <w:tcW w:w="8820" w:type="dxa"/>
          </w:tcPr>
          <w:p w:rsidR="007A15CA" w:rsidRPr="007A15CA" w:rsidRDefault="007A15CA" w:rsidP="007F5CAA">
            <w:pPr>
              <w:rPr>
                <w:lang w:val="en-US"/>
              </w:rPr>
            </w:pPr>
            <w:r w:rsidRPr="007A15CA">
              <w:rPr>
                <w:lang w:val="en-US"/>
              </w:rPr>
              <w:t>W3T</w:t>
            </w:r>
            <w:r w:rsidR="00EB3ECB">
              <w:rPr>
                <w:lang w:val="en-US"/>
              </w:rPr>
              <w:t>ECHS (2017)</w:t>
            </w:r>
            <w:r w:rsidRPr="007A15CA">
              <w:rPr>
                <w:lang w:val="en-US"/>
              </w:rPr>
              <w:t>: „Usage of server-side programming languages for websites</w:t>
            </w:r>
            <w:r>
              <w:rPr>
                <w:lang w:val="en-US"/>
              </w:rPr>
              <w:t>”.</w:t>
            </w:r>
          </w:p>
          <w:p w:rsidR="009C718D" w:rsidRPr="007A15CA" w:rsidRDefault="009A3216" w:rsidP="007F5CAA">
            <w:pPr>
              <w:rPr>
                <w:lang w:val="en-US"/>
              </w:rPr>
            </w:pPr>
            <w:hyperlink r:id="rId33" w:history="1">
              <w:r w:rsidR="007A15CA" w:rsidRPr="007A15CA">
                <w:rPr>
                  <w:rStyle w:val="Hyperlink"/>
                  <w:lang w:val="en-US"/>
                </w:rPr>
                <w:t>https://w3techs.com/technologies/overview/programming_language/all</w:t>
              </w:r>
            </w:hyperlink>
          </w:p>
          <w:p w:rsidR="007A15CA" w:rsidRPr="007A15CA" w:rsidRDefault="007A15CA" w:rsidP="007F5CAA">
            <w:pPr>
              <w:rPr>
                <w:lang w:val="en-US"/>
              </w:rPr>
            </w:pPr>
            <w:r>
              <w:rPr>
                <w:lang w:val="en-US"/>
              </w:rPr>
              <w:t>Stand 15.06.2017</w:t>
            </w: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r w:rsidR="009C718D" w:rsidRPr="007A15CA" w:rsidTr="009C718D">
        <w:tc>
          <w:tcPr>
            <w:tcW w:w="392" w:type="dxa"/>
          </w:tcPr>
          <w:p w:rsidR="009C718D" w:rsidRPr="007A15CA" w:rsidRDefault="009C718D" w:rsidP="007F5CAA">
            <w:pPr>
              <w:rPr>
                <w:lang w:val="en-US"/>
              </w:rPr>
            </w:pPr>
          </w:p>
        </w:tc>
        <w:tc>
          <w:tcPr>
            <w:tcW w:w="8820" w:type="dxa"/>
          </w:tcPr>
          <w:p w:rsidR="009C718D" w:rsidRPr="007A15CA" w:rsidRDefault="009C718D" w:rsidP="007F5CAA">
            <w:pPr>
              <w:rPr>
                <w:lang w:val="en-US"/>
              </w:rPr>
            </w:pP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headerReference w:type="default" r:id="rId34"/>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26B" w:rsidRDefault="0059326B" w:rsidP="00D82DF9">
      <w:pPr>
        <w:spacing w:after="0" w:line="240" w:lineRule="auto"/>
      </w:pPr>
      <w:r>
        <w:separator/>
      </w:r>
    </w:p>
  </w:endnote>
  <w:endnote w:type="continuationSeparator" w:id="0">
    <w:p w:rsidR="0059326B" w:rsidRDefault="0059326B"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26B" w:rsidRDefault="0059326B" w:rsidP="00D82DF9">
      <w:pPr>
        <w:spacing w:after="0" w:line="240" w:lineRule="auto"/>
      </w:pPr>
      <w:r>
        <w:separator/>
      </w:r>
    </w:p>
  </w:footnote>
  <w:footnote w:type="continuationSeparator" w:id="0">
    <w:p w:rsidR="0059326B" w:rsidRDefault="0059326B"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216" w:rsidRPr="00CA2C10" w:rsidRDefault="009A3216" w:rsidP="00CA2C10">
    <w:pPr>
      <w:pStyle w:val="Kopfzeile"/>
      <w:pBdr>
        <w:bottom w:val="single" w:sz="4" w:space="1" w:color="auto"/>
      </w:pBdr>
    </w:pPr>
    <w:r>
      <w:t>Tabellenverzeichnis</w:t>
    </w:r>
    <w:r>
      <w:tab/>
    </w:r>
    <w:r>
      <w:tab/>
      <w:t xml:space="preserve">Seite </w:t>
    </w:r>
    <w:r>
      <w:fldChar w:fldCharType="begin"/>
    </w:r>
    <w:r>
      <w:instrText>PAGE   \* MERGEFORMAT</w:instrText>
    </w:r>
    <w:r>
      <w:fldChar w:fldCharType="separate"/>
    </w:r>
    <w:r w:rsidR="005629F6">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216" w:rsidRPr="00BC7BEF" w:rsidRDefault="009A3216" w:rsidP="00235C6E">
    <w:pPr>
      <w:pStyle w:val="Kopfzeile"/>
      <w:pBdr>
        <w:bottom w:val="single" w:sz="4" w:space="1" w:color="auto"/>
      </w:pBdr>
    </w:pPr>
    <w:r>
      <w:t>Abbildungsverzeichnis</w:t>
    </w:r>
    <w:r>
      <w:tab/>
    </w:r>
    <w:r>
      <w:tab/>
      <w:t xml:space="preserve">Seite </w:t>
    </w:r>
    <w:r>
      <w:fldChar w:fldCharType="begin"/>
    </w:r>
    <w:r>
      <w:instrText>PAGE   \* MERGEFORMAT</w:instrText>
    </w:r>
    <w:r>
      <w:fldChar w:fldCharType="separate"/>
    </w:r>
    <w:r w:rsidR="005629F6">
      <w:rPr>
        <w:noProof/>
      </w:rPr>
      <w:t>V</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216" w:rsidRPr="00BC7BEF" w:rsidRDefault="009A3216" w:rsidP="00235C6E">
    <w:pPr>
      <w:pStyle w:val="Kopfzeile"/>
      <w:pBdr>
        <w:bottom w:val="single" w:sz="4" w:space="1" w:color="auto"/>
      </w:pBdr>
    </w:pPr>
    <w:r>
      <w:t>Abkürzungsverzeichnis</w:t>
    </w:r>
    <w:r>
      <w:tab/>
    </w:r>
    <w:r>
      <w:tab/>
      <w:t xml:space="preserve">Seite </w:t>
    </w:r>
    <w:r>
      <w:fldChar w:fldCharType="begin"/>
    </w:r>
    <w:r>
      <w:instrText>PAGE   \* MERGEFORMAT</w:instrText>
    </w:r>
    <w:r>
      <w:fldChar w:fldCharType="separate"/>
    </w:r>
    <w:r w:rsidR="005629F6">
      <w:rPr>
        <w:noProof/>
      </w:rPr>
      <w:t>VII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216" w:rsidRPr="00235C6E" w:rsidRDefault="009A3216" w:rsidP="009433DD">
    <w:pPr>
      <w:pStyle w:val="Kopfzeile"/>
      <w:pBdr>
        <w:bottom w:val="single" w:sz="4" w:space="1" w:color="auto"/>
      </w:pBdr>
    </w:pPr>
    <w:r>
      <w:t>5 Zusammenfassung</w:t>
    </w:r>
    <w:r>
      <w:tab/>
    </w:r>
    <w:r>
      <w:tab/>
      <w:t xml:space="preserve">Seite </w:t>
    </w:r>
    <w:r>
      <w:fldChar w:fldCharType="begin"/>
    </w:r>
    <w:r>
      <w:instrText>PAGE   \* MERGEFORMAT</w:instrText>
    </w:r>
    <w:r>
      <w:fldChar w:fldCharType="separate"/>
    </w:r>
    <w:r w:rsidR="005D3126">
      <w:rPr>
        <w:noProof/>
      </w:rPr>
      <w:t>46</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216" w:rsidRPr="00235C6E" w:rsidRDefault="009A3216" w:rsidP="009433DD">
    <w:pPr>
      <w:pStyle w:val="Kopfzeile"/>
      <w:pBdr>
        <w:bottom w:val="single" w:sz="4" w:space="1" w:color="auto"/>
      </w:pBdr>
    </w:pPr>
    <w:r>
      <w:t>Literaturverzeichnis</w:t>
    </w:r>
    <w:r>
      <w:tab/>
    </w:r>
    <w:r>
      <w:tab/>
      <w:t xml:space="preserve">Seite </w:t>
    </w:r>
    <w:r>
      <w:fldChar w:fldCharType="begin"/>
    </w:r>
    <w:r>
      <w:instrText>PAGE   \* MERGEFORMAT</w:instrText>
    </w:r>
    <w:r>
      <w:fldChar w:fldCharType="separate"/>
    </w:r>
    <w:r w:rsidR="005D3126">
      <w:rPr>
        <w:noProof/>
      </w:rPr>
      <w:t>47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216" w:rsidRPr="00235C6E" w:rsidRDefault="009A3216"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5D3126">
      <w:rPr>
        <w:noProof/>
      </w:rPr>
      <w:t>49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2">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1">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3">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2"/>
  </w:num>
  <w:num w:numId="2">
    <w:abstractNumId w:val="13"/>
  </w:num>
  <w:num w:numId="3">
    <w:abstractNumId w:val="12"/>
  </w:num>
  <w:num w:numId="4">
    <w:abstractNumId w:val="0"/>
  </w:num>
  <w:num w:numId="5">
    <w:abstractNumId w:val="4"/>
  </w:num>
  <w:num w:numId="6">
    <w:abstractNumId w:val="23"/>
  </w:num>
  <w:num w:numId="7">
    <w:abstractNumId w:val="15"/>
  </w:num>
  <w:num w:numId="8">
    <w:abstractNumId w:val="20"/>
  </w:num>
  <w:num w:numId="9">
    <w:abstractNumId w:val="6"/>
  </w:num>
  <w:num w:numId="10">
    <w:abstractNumId w:val="29"/>
  </w:num>
  <w:num w:numId="11">
    <w:abstractNumId w:val="21"/>
  </w:num>
  <w:num w:numId="12">
    <w:abstractNumId w:val="1"/>
  </w:num>
  <w:num w:numId="13">
    <w:abstractNumId w:val="30"/>
  </w:num>
  <w:num w:numId="14">
    <w:abstractNumId w:val="30"/>
    <w:lvlOverride w:ilvl="0">
      <w:startOverride w:val="1"/>
    </w:lvlOverride>
  </w:num>
  <w:num w:numId="15">
    <w:abstractNumId w:val="19"/>
  </w:num>
  <w:num w:numId="16">
    <w:abstractNumId w:val="16"/>
  </w:num>
  <w:num w:numId="17">
    <w:abstractNumId w:val="26"/>
  </w:num>
  <w:num w:numId="18">
    <w:abstractNumId w:val="11"/>
  </w:num>
  <w:num w:numId="19">
    <w:abstractNumId w:val="8"/>
  </w:num>
  <w:num w:numId="20">
    <w:abstractNumId w:val="27"/>
  </w:num>
  <w:num w:numId="21">
    <w:abstractNumId w:val="14"/>
  </w:num>
  <w:num w:numId="22">
    <w:abstractNumId w:val="31"/>
  </w:num>
  <w:num w:numId="23">
    <w:abstractNumId w:val="28"/>
  </w:num>
  <w:num w:numId="24">
    <w:abstractNumId w:val="33"/>
  </w:num>
  <w:num w:numId="25">
    <w:abstractNumId w:val="34"/>
  </w:num>
  <w:num w:numId="26">
    <w:abstractNumId w:val="6"/>
  </w:num>
  <w:num w:numId="27">
    <w:abstractNumId w:val="32"/>
  </w:num>
  <w:num w:numId="28">
    <w:abstractNumId w:val="17"/>
  </w:num>
  <w:num w:numId="29">
    <w:abstractNumId w:val="7"/>
  </w:num>
  <w:num w:numId="30">
    <w:abstractNumId w:val="10"/>
  </w:num>
  <w:num w:numId="31">
    <w:abstractNumId w:val="24"/>
  </w:num>
  <w:num w:numId="32">
    <w:abstractNumId w:val="2"/>
  </w:num>
  <w:num w:numId="33">
    <w:abstractNumId w:val="25"/>
  </w:num>
  <w:num w:numId="34">
    <w:abstractNumId w:val="9"/>
  </w:num>
  <w:num w:numId="35">
    <w:abstractNumId w:val="18"/>
  </w:num>
  <w:num w:numId="36">
    <w:abstractNumId w:val="3"/>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31BCD"/>
    <w:rsid w:val="000435A2"/>
    <w:rsid w:val="00051EE0"/>
    <w:rsid w:val="00054412"/>
    <w:rsid w:val="000600D5"/>
    <w:rsid w:val="00065CB7"/>
    <w:rsid w:val="00066E4E"/>
    <w:rsid w:val="0007159A"/>
    <w:rsid w:val="000735AC"/>
    <w:rsid w:val="00074C4B"/>
    <w:rsid w:val="0007743E"/>
    <w:rsid w:val="00092E70"/>
    <w:rsid w:val="00094693"/>
    <w:rsid w:val="0009774C"/>
    <w:rsid w:val="000A212A"/>
    <w:rsid w:val="000B3CF2"/>
    <w:rsid w:val="000B4553"/>
    <w:rsid w:val="000C02CF"/>
    <w:rsid w:val="000C06FA"/>
    <w:rsid w:val="000C0BC5"/>
    <w:rsid w:val="000C4BBF"/>
    <w:rsid w:val="000D7BBC"/>
    <w:rsid w:val="000F4155"/>
    <w:rsid w:val="000F5FAA"/>
    <w:rsid w:val="00103477"/>
    <w:rsid w:val="001149A1"/>
    <w:rsid w:val="00117914"/>
    <w:rsid w:val="0012665D"/>
    <w:rsid w:val="00130AA9"/>
    <w:rsid w:val="00135226"/>
    <w:rsid w:val="00142F82"/>
    <w:rsid w:val="0014384D"/>
    <w:rsid w:val="00147CFC"/>
    <w:rsid w:val="00155CCE"/>
    <w:rsid w:val="001563DF"/>
    <w:rsid w:val="00161784"/>
    <w:rsid w:val="00165C3E"/>
    <w:rsid w:val="00177581"/>
    <w:rsid w:val="00177923"/>
    <w:rsid w:val="0018381C"/>
    <w:rsid w:val="001860E4"/>
    <w:rsid w:val="00194C80"/>
    <w:rsid w:val="001A7238"/>
    <w:rsid w:val="001A7D8E"/>
    <w:rsid w:val="001B1381"/>
    <w:rsid w:val="001B1C55"/>
    <w:rsid w:val="001B3617"/>
    <w:rsid w:val="001B5461"/>
    <w:rsid w:val="001C7401"/>
    <w:rsid w:val="001D4ABC"/>
    <w:rsid w:val="001E4BF2"/>
    <w:rsid w:val="001F28B6"/>
    <w:rsid w:val="001F2DE3"/>
    <w:rsid w:val="001F3624"/>
    <w:rsid w:val="001F4C51"/>
    <w:rsid w:val="001F7D38"/>
    <w:rsid w:val="0020128F"/>
    <w:rsid w:val="00210502"/>
    <w:rsid w:val="00214836"/>
    <w:rsid w:val="00216AAB"/>
    <w:rsid w:val="00216C27"/>
    <w:rsid w:val="00223C37"/>
    <w:rsid w:val="002315ED"/>
    <w:rsid w:val="0023310A"/>
    <w:rsid w:val="00235C6E"/>
    <w:rsid w:val="002421D2"/>
    <w:rsid w:val="00255AAA"/>
    <w:rsid w:val="00266FFC"/>
    <w:rsid w:val="0027159F"/>
    <w:rsid w:val="00273638"/>
    <w:rsid w:val="002852AF"/>
    <w:rsid w:val="00285674"/>
    <w:rsid w:val="00286743"/>
    <w:rsid w:val="00287C01"/>
    <w:rsid w:val="00294578"/>
    <w:rsid w:val="002958EC"/>
    <w:rsid w:val="00295CFB"/>
    <w:rsid w:val="002964B9"/>
    <w:rsid w:val="002A0920"/>
    <w:rsid w:val="002A0CFE"/>
    <w:rsid w:val="002A569F"/>
    <w:rsid w:val="002B5499"/>
    <w:rsid w:val="002B7CD7"/>
    <w:rsid w:val="002C1791"/>
    <w:rsid w:val="002D40C4"/>
    <w:rsid w:val="002E2770"/>
    <w:rsid w:val="002E398F"/>
    <w:rsid w:val="002E6B8A"/>
    <w:rsid w:val="002F3123"/>
    <w:rsid w:val="002F3E5F"/>
    <w:rsid w:val="002F426E"/>
    <w:rsid w:val="002F472E"/>
    <w:rsid w:val="002F4867"/>
    <w:rsid w:val="00300B7E"/>
    <w:rsid w:val="003014F2"/>
    <w:rsid w:val="00301FF8"/>
    <w:rsid w:val="00315B68"/>
    <w:rsid w:val="00324D4A"/>
    <w:rsid w:val="00325EB9"/>
    <w:rsid w:val="00327F6D"/>
    <w:rsid w:val="00342203"/>
    <w:rsid w:val="003471DD"/>
    <w:rsid w:val="00352493"/>
    <w:rsid w:val="00362F06"/>
    <w:rsid w:val="003646F5"/>
    <w:rsid w:val="00372A7C"/>
    <w:rsid w:val="00374481"/>
    <w:rsid w:val="00374587"/>
    <w:rsid w:val="0038375B"/>
    <w:rsid w:val="003852FF"/>
    <w:rsid w:val="00386F8A"/>
    <w:rsid w:val="00397228"/>
    <w:rsid w:val="00397B0C"/>
    <w:rsid w:val="003A1E21"/>
    <w:rsid w:val="003A2AD5"/>
    <w:rsid w:val="003A38F1"/>
    <w:rsid w:val="003C1A83"/>
    <w:rsid w:val="003C6DC1"/>
    <w:rsid w:val="003E0D0D"/>
    <w:rsid w:val="003E2798"/>
    <w:rsid w:val="003E7743"/>
    <w:rsid w:val="003F121D"/>
    <w:rsid w:val="003F3FAB"/>
    <w:rsid w:val="003F643B"/>
    <w:rsid w:val="00412830"/>
    <w:rsid w:val="004146FA"/>
    <w:rsid w:val="0041631F"/>
    <w:rsid w:val="00420930"/>
    <w:rsid w:val="00434F3F"/>
    <w:rsid w:val="0043750B"/>
    <w:rsid w:val="00442CD4"/>
    <w:rsid w:val="00446C86"/>
    <w:rsid w:val="004517BC"/>
    <w:rsid w:val="004559DA"/>
    <w:rsid w:val="0045631D"/>
    <w:rsid w:val="00461CF9"/>
    <w:rsid w:val="0046279D"/>
    <w:rsid w:val="00470F3A"/>
    <w:rsid w:val="00476029"/>
    <w:rsid w:val="004774E9"/>
    <w:rsid w:val="00481970"/>
    <w:rsid w:val="00485FC0"/>
    <w:rsid w:val="004915AD"/>
    <w:rsid w:val="0049475C"/>
    <w:rsid w:val="004A3824"/>
    <w:rsid w:val="004A7208"/>
    <w:rsid w:val="004C0224"/>
    <w:rsid w:val="004C1B24"/>
    <w:rsid w:val="004C5380"/>
    <w:rsid w:val="004D4CE0"/>
    <w:rsid w:val="004D6DFD"/>
    <w:rsid w:val="004D7AC8"/>
    <w:rsid w:val="004E43A5"/>
    <w:rsid w:val="004F3057"/>
    <w:rsid w:val="004F31E3"/>
    <w:rsid w:val="0050364A"/>
    <w:rsid w:val="00510443"/>
    <w:rsid w:val="00510E07"/>
    <w:rsid w:val="00513674"/>
    <w:rsid w:val="00524246"/>
    <w:rsid w:val="00531BE1"/>
    <w:rsid w:val="00532E13"/>
    <w:rsid w:val="00553225"/>
    <w:rsid w:val="00554783"/>
    <w:rsid w:val="005562E8"/>
    <w:rsid w:val="005629B6"/>
    <w:rsid w:val="005629F6"/>
    <w:rsid w:val="0056533D"/>
    <w:rsid w:val="00570DB0"/>
    <w:rsid w:val="005717E9"/>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F098F"/>
    <w:rsid w:val="005F24F1"/>
    <w:rsid w:val="005F3FE3"/>
    <w:rsid w:val="005F6659"/>
    <w:rsid w:val="00603A0C"/>
    <w:rsid w:val="006061D1"/>
    <w:rsid w:val="0062416D"/>
    <w:rsid w:val="00624C93"/>
    <w:rsid w:val="00636524"/>
    <w:rsid w:val="00650AA1"/>
    <w:rsid w:val="00653805"/>
    <w:rsid w:val="00654293"/>
    <w:rsid w:val="00656DCA"/>
    <w:rsid w:val="00657319"/>
    <w:rsid w:val="0066276C"/>
    <w:rsid w:val="006652F9"/>
    <w:rsid w:val="0066560E"/>
    <w:rsid w:val="006666D3"/>
    <w:rsid w:val="006705DF"/>
    <w:rsid w:val="006770FA"/>
    <w:rsid w:val="006777AE"/>
    <w:rsid w:val="00683BB1"/>
    <w:rsid w:val="00685E1E"/>
    <w:rsid w:val="00687B84"/>
    <w:rsid w:val="00692EE0"/>
    <w:rsid w:val="006974B6"/>
    <w:rsid w:val="00697F68"/>
    <w:rsid w:val="006A2F1C"/>
    <w:rsid w:val="006A5B7C"/>
    <w:rsid w:val="006B03EF"/>
    <w:rsid w:val="006B6DDB"/>
    <w:rsid w:val="006B7841"/>
    <w:rsid w:val="006C5663"/>
    <w:rsid w:val="006D4469"/>
    <w:rsid w:val="006D622C"/>
    <w:rsid w:val="006D7A4C"/>
    <w:rsid w:val="006F4359"/>
    <w:rsid w:val="006F5F01"/>
    <w:rsid w:val="006F6B26"/>
    <w:rsid w:val="00703C26"/>
    <w:rsid w:val="00710A77"/>
    <w:rsid w:val="007202C7"/>
    <w:rsid w:val="00726379"/>
    <w:rsid w:val="00726DCA"/>
    <w:rsid w:val="007314D1"/>
    <w:rsid w:val="0073373C"/>
    <w:rsid w:val="007374E3"/>
    <w:rsid w:val="00743537"/>
    <w:rsid w:val="00750A42"/>
    <w:rsid w:val="00750B27"/>
    <w:rsid w:val="00752032"/>
    <w:rsid w:val="0075653D"/>
    <w:rsid w:val="00771224"/>
    <w:rsid w:val="0077461F"/>
    <w:rsid w:val="00775A1C"/>
    <w:rsid w:val="00775D0D"/>
    <w:rsid w:val="00781745"/>
    <w:rsid w:val="00782907"/>
    <w:rsid w:val="00796766"/>
    <w:rsid w:val="00797050"/>
    <w:rsid w:val="007973A5"/>
    <w:rsid w:val="007A00B2"/>
    <w:rsid w:val="007A15CA"/>
    <w:rsid w:val="007A7B77"/>
    <w:rsid w:val="007C037C"/>
    <w:rsid w:val="007C18DC"/>
    <w:rsid w:val="007C1F7A"/>
    <w:rsid w:val="007D0687"/>
    <w:rsid w:val="007D2F4C"/>
    <w:rsid w:val="007E0AF0"/>
    <w:rsid w:val="007F5CAA"/>
    <w:rsid w:val="007F62FE"/>
    <w:rsid w:val="00801F71"/>
    <w:rsid w:val="008024E7"/>
    <w:rsid w:val="008163C9"/>
    <w:rsid w:val="00816A00"/>
    <w:rsid w:val="00820957"/>
    <w:rsid w:val="00821186"/>
    <w:rsid w:val="00822051"/>
    <w:rsid w:val="00823198"/>
    <w:rsid w:val="008238DC"/>
    <w:rsid w:val="00827CA8"/>
    <w:rsid w:val="008319A2"/>
    <w:rsid w:val="008330B7"/>
    <w:rsid w:val="008339EB"/>
    <w:rsid w:val="00837BC1"/>
    <w:rsid w:val="00841A55"/>
    <w:rsid w:val="00861A39"/>
    <w:rsid w:val="00865DF8"/>
    <w:rsid w:val="008835BD"/>
    <w:rsid w:val="008857E4"/>
    <w:rsid w:val="008910C4"/>
    <w:rsid w:val="00894D86"/>
    <w:rsid w:val="00896F33"/>
    <w:rsid w:val="008977E2"/>
    <w:rsid w:val="008A04EC"/>
    <w:rsid w:val="008B6071"/>
    <w:rsid w:val="008B70C0"/>
    <w:rsid w:val="008C384A"/>
    <w:rsid w:val="008C6C0D"/>
    <w:rsid w:val="008D01E8"/>
    <w:rsid w:val="008D68FA"/>
    <w:rsid w:val="00902755"/>
    <w:rsid w:val="00904748"/>
    <w:rsid w:val="00910F87"/>
    <w:rsid w:val="00912B7B"/>
    <w:rsid w:val="009161D9"/>
    <w:rsid w:val="009167DB"/>
    <w:rsid w:val="00925F49"/>
    <w:rsid w:val="00926074"/>
    <w:rsid w:val="009300B9"/>
    <w:rsid w:val="009433DD"/>
    <w:rsid w:val="009443E3"/>
    <w:rsid w:val="00946BA6"/>
    <w:rsid w:val="00952D9A"/>
    <w:rsid w:val="00954714"/>
    <w:rsid w:val="00957AE7"/>
    <w:rsid w:val="00960E8F"/>
    <w:rsid w:val="00965BB3"/>
    <w:rsid w:val="00980B71"/>
    <w:rsid w:val="0098352B"/>
    <w:rsid w:val="009841B3"/>
    <w:rsid w:val="009976FC"/>
    <w:rsid w:val="009A3216"/>
    <w:rsid w:val="009A5457"/>
    <w:rsid w:val="009B152D"/>
    <w:rsid w:val="009B20D1"/>
    <w:rsid w:val="009B2FAB"/>
    <w:rsid w:val="009B584C"/>
    <w:rsid w:val="009C052B"/>
    <w:rsid w:val="009C1BB4"/>
    <w:rsid w:val="009C565A"/>
    <w:rsid w:val="009C718D"/>
    <w:rsid w:val="009C7362"/>
    <w:rsid w:val="009D4BBA"/>
    <w:rsid w:val="009E12DA"/>
    <w:rsid w:val="009F1A10"/>
    <w:rsid w:val="00A0502C"/>
    <w:rsid w:val="00A120C4"/>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825EC"/>
    <w:rsid w:val="00A837B6"/>
    <w:rsid w:val="00A85291"/>
    <w:rsid w:val="00AA164B"/>
    <w:rsid w:val="00AA1CE3"/>
    <w:rsid w:val="00AA21A6"/>
    <w:rsid w:val="00AA44BE"/>
    <w:rsid w:val="00AA7005"/>
    <w:rsid w:val="00AB78EA"/>
    <w:rsid w:val="00AC0390"/>
    <w:rsid w:val="00AC1045"/>
    <w:rsid w:val="00AC235C"/>
    <w:rsid w:val="00AC2AB3"/>
    <w:rsid w:val="00AC510D"/>
    <w:rsid w:val="00AD2A98"/>
    <w:rsid w:val="00AE40ED"/>
    <w:rsid w:val="00AE71F3"/>
    <w:rsid w:val="00AF14FF"/>
    <w:rsid w:val="00AF3318"/>
    <w:rsid w:val="00AF4DA1"/>
    <w:rsid w:val="00AF612C"/>
    <w:rsid w:val="00AF6AC2"/>
    <w:rsid w:val="00B0374F"/>
    <w:rsid w:val="00B22962"/>
    <w:rsid w:val="00B23B79"/>
    <w:rsid w:val="00B26140"/>
    <w:rsid w:val="00B426D0"/>
    <w:rsid w:val="00B457F3"/>
    <w:rsid w:val="00B46A49"/>
    <w:rsid w:val="00B50E9C"/>
    <w:rsid w:val="00B511F8"/>
    <w:rsid w:val="00B54793"/>
    <w:rsid w:val="00B63217"/>
    <w:rsid w:val="00B637AB"/>
    <w:rsid w:val="00B67546"/>
    <w:rsid w:val="00B72184"/>
    <w:rsid w:val="00B803F8"/>
    <w:rsid w:val="00B86C49"/>
    <w:rsid w:val="00B9089E"/>
    <w:rsid w:val="00BA05A9"/>
    <w:rsid w:val="00BA459C"/>
    <w:rsid w:val="00BA5366"/>
    <w:rsid w:val="00BA7DF1"/>
    <w:rsid w:val="00BC11B1"/>
    <w:rsid w:val="00BC2AF6"/>
    <w:rsid w:val="00BC5850"/>
    <w:rsid w:val="00BC7343"/>
    <w:rsid w:val="00BC7BEF"/>
    <w:rsid w:val="00BD2208"/>
    <w:rsid w:val="00BD31EE"/>
    <w:rsid w:val="00BD38FE"/>
    <w:rsid w:val="00BD461E"/>
    <w:rsid w:val="00BD7386"/>
    <w:rsid w:val="00BD792E"/>
    <w:rsid w:val="00BE1EBC"/>
    <w:rsid w:val="00BE2453"/>
    <w:rsid w:val="00BE7EC4"/>
    <w:rsid w:val="00BF14CE"/>
    <w:rsid w:val="00BF6C75"/>
    <w:rsid w:val="00BF7C1B"/>
    <w:rsid w:val="00C045FC"/>
    <w:rsid w:val="00C14934"/>
    <w:rsid w:val="00C167F6"/>
    <w:rsid w:val="00C169E9"/>
    <w:rsid w:val="00C306CA"/>
    <w:rsid w:val="00C414EC"/>
    <w:rsid w:val="00C41E29"/>
    <w:rsid w:val="00C456B0"/>
    <w:rsid w:val="00C45F9C"/>
    <w:rsid w:val="00C46D9B"/>
    <w:rsid w:val="00C507A6"/>
    <w:rsid w:val="00C525D1"/>
    <w:rsid w:val="00C57905"/>
    <w:rsid w:val="00C65A04"/>
    <w:rsid w:val="00C77E4D"/>
    <w:rsid w:val="00C8548C"/>
    <w:rsid w:val="00C93376"/>
    <w:rsid w:val="00C9590C"/>
    <w:rsid w:val="00C97518"/>
    <w:rsid w:val="00CA2C10"/>
    <w:rsid w:val="00CA534E"/>
    <w:rsid w:val="00CB3BD4"/>
    <w:rsid w:val="00CC00D5"/>
    <w:rsid w:val="00CE178E"/>
    <w:rsid w:val="00CE3966"/>
    <w:rsid w:val="00CE5F79"/>
    <w:rsid w:val="00D02F6A"/>
    <w:rsid w:val="00D10F11"/>
    <w:rsid w:val="00D14EEC"/>
    <w:rsid w:val="00D160B5"/>
    <w:rsid w:val="00D2334A"/>
    <w:rsid w:val="00D264D5"/>
    <w:rsid w:val="00D27D91"/>
    <w:rsid w:val="00D36947"/>
    <w:rsid w:val="00D51B08"/>
    <w:rsid w:val="00D534E1"/>
    <w:rsid w:val="00D63E67"/>
    <w:rsid w:val="00D65C0D"/>
    <w:rsid w:val="00D752D9"/>
    <w:rsid w:val="00D77B69"/>
    <w:rsid w:val="00D82DF9"/>
    <w:rsid w:val="00D86581"/>
    <w:rsid w:val="00D86710"/>
    <w:rsid w:val="00DA2662"/>
    <w:rsid w:val="00DA6561"/>
    <w:rsid w:val="00DB115B"/>
    <w:rsid w:val="00DB2DFD"/>
    <w:rsid w:val="00DB3589"/>
    <w:rsid w:val="00DB641C"/>
    <w:rsid w:val="00DC1FCC"/>
    <w:rsid w:val="00DC31E3"/>
    <w:rsid w:val="00DC74B4"/>
    <w:rsid w:val="00DE12FB"/>
    <w:rsid w:val="00DE1EC3"/>
    <w:rsid w:val="00DE37C2"/>
    <w:rsid w:val="00DE38DC"/>
    <w:rsid w:val="00DE3C5B"/>
    <w:rsid w:val="00E01B1C"/>
    <w:rsid w:val="00E03B55"/>
    <w:rsid w:val="00E24EDD"/>
    <w:rsid w:val="00E25D3F"/>
    <w:rsid w:val="00E31288"/>
    <w:rsid w:val="00E40FEF"/>
    <w:rsid w:val="00E41290"/>
    <w:rsid w:val="00E414BF"/>
    <w:rsid w:val="00E5168E"/>
    <w:rsid w:val="00E52B51"/>
    <w:rsid w:val="00E536CA"/>
    <w:rsid w:val="00E62961"/>
    <w:rsid w:val="00E63BFC"/>
    <w:rsid w:val="00E64E91"/>
    <w:rsid w:val="00E65269"/>
    <w:rsid w:val="00E6746D"/>
    <w:rsid w:val="00E67CC0"/>
    <w:rsid w:val="00E70281"/>
    <w:rsid w:val="00E754FB"/>
    <w:rsid w:val="00E75F12"/>
    <w:rsid w:val="00E86034"/>
    <w:rsid w:val="00E87359"/>
    <w:rsid w:val="00E91961"/>
    <w:rsid w:val="00E9437C"/>
    <w:rsid w:val="00E945DA"/>
    <w:rsid w:val="00EA0C78"/>
    <w:rsid w:val="00EA2CD7"/>
    <w:rsid w:val="00EB0A88"/>
    <w:rsid w:val="00EB3ECB"/>
    <w:rsid w:val="00EC651F"/>
    <w:rsid w:val="00EC6D4A"/>
    <w:rsid w:val="00ED1D99"/>
    <w:rsid w:val="00EE231D"/>
    <w:rsid w:val="00EE3386"/>
    <w:rsid w:val="00EF1CDB"/>
    <w:rsid w:val="00EF62B4"/>
    <w:rsid w:val="00F009FE"/>
    <w:rsid w:val="00F03750"/>
    <w:rsid w:val="00F1353C"/>
    <w:rsid w:val="00F24E6E"/>
    <w:rsid w:val="00F27221"/>
    <w:rsid w:val="00F329CC"/>
    <w:rsid w:val="00F35ED3"/>
    <w:rsid w:val="00F371C3"/>
    <w:rsid w:val="00F374AC"/>
    <w:rsid w:val="00F42EF0"/>
    <w:rsid w:val="00F451EC"/>
    <w:rsid w:val="00F457EF"/>
    <w:rsid w:val="00F45A7D"/>
    <w:rsid w:val="00F51225"/>
    <w:rsid w:val="00F53D9E"/>
    <w:rsid w:val="00F57B59"/>
    <w:rsid w:val="00F73F1B"/>
    <w:rsid w:val="00F748A5"/>
    <w:rsid w:val="00F75E08"/>
    <w:rsid w:val="00F828BB"/>
    <w:rsid w:val="00F843B9"/>
    <w:rsid w:val="00F86FCC"/>
    <w:rsid w:val="00F92081"/>
    <w:rsid w:val="00F92B52"/>
    <w:rsid w:val="00F94634"/>
    <w:rsid w:val="00FA3924"/>
    <w:rsid w:val="00FA4F18"/>
    <w:rsid w:val="00FB713E"/>
    <w:rsid w:val="00FC17F2"/>
    <w:rsid w:val="00FC2C78"/>
    <w:rsid w:val="00FD0EF7"/>
    <w:rsid w:val="00FD2DF7"/>
    <w:rsid w:val="00FD4A7D"/>
    <w:rsid w:val="00FE45FF"/>
    <w:rsid w:val="00FE5B0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443572745">
          <w:marLeft w:val="0"/>
          <w:marRight w:val="0"/>
          <w:marTop w:val="0"/>
          <w:marBottom w:val="0"/>
          <w:divBdr>
            <w:top w:val="none" w:sz="0" w:space="0" w:color="auto"/>
            <w:left w:val="none" w:sz="0" w:space="0" w:color="auto"/>
            <w:bottom w:val="none" w:sz="0" w:space="0" w:color="auto"/>
            <w:right w:val="none" w:sz="0" w:space="0" w:color="auto"/>
          </w:divBdr>
        </w:div>
        <w:div w:id="272594810">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3techs.com/technologies/overview/programming_language/al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2C64D-E6BB-4D7D-BDB5-F93D77F84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50</Pages>
  <Words>10519</Words>
  <Characters>66271</Characters>
  <Application>Microsoft Office Word</Application>
  <DocSecurity>0</DocSecurity>
  <Lines>552</Lines>
  <Paragraphs>153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53</cp:revision>
  <dcterms:created xsi:type="dcterms:W3CDTF">2016-07-26T06:45:00Z</dcterms:created>
  <dcterms:modified xsi:type="dcterms:W3CDTF">2017-06-22T12:55:00Z</dcterms:modified>
</cp:coreProperties>
</file>